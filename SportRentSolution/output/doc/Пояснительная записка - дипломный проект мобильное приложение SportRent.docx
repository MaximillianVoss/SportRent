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4A9D" w14:textId="77777777" w:rsidR="002917A2" w:rsidRDefault="00153D08">
      <w:pPr>
        <w:pStyle w:val="a5"/>
        <w:jc w:val="center"/>
      </w:pPr>
      <w:r>
        <w:rPr>
          <w:rFonts w:eastAsia="Times New Roman"/>
          <w:color w:val="000000"/>
        </w:rPr>
        <w:t>[Наименование образовательной организации]</w:t>
      </w:r>
    </w:p>
    <w:p w14:paraId="58EA31F0" w14:textId="77777777" w:rsidR="002917A2" w:rsidRDefault="00153D08">
      <w:pPr>
        <w:pStyle w:val="a5"/>
        <w:jc w:val="center"/>
      </w:pPr>
      <w:r>
        <w:rPr>
          <w:rFonts w:eastAsia="Times New Roman"/>
          <w:color w:val="000000"/>
        </w:rPr>
        <w:t>[Кафедра / отделение]</w:t>
      </w:r>
    </w:p>
    <w:p w14:paraId="2B8ABA47" w14:textId="77777777" w:rsidR="002917A2" w:rsidRDefault="002917A2">
      <w:pPr>
        <w:pStyle w:val="a5"/>
        <w:jc w:val="left"/>
      </w:pPr>
    </w:p>
    <w:p w14:paraId="0418F377" w14:textId="77777777" w:rsidR="002917A2" w:rsidRDefault="002917A2">
      <w:pPr>
        <w:pStyle w:val="a5"/>
        <w:jc w:val="left"/>
      </w:pPr>
    </w:p>
    <w:p w14:paraId="4C40BC26" w14:textId="77777777" w:rsidR="002917A2" w:rsidRDefault="002917A2">
      <w:pPr>
        <w:pStyle w:val="a5"/>
        <w:jc w:val="left"/>
      </w:pPr>
    </w:p>
    <w:p w14:paraId="6A7EE62D" w14:textId="77777777" w:rsidR="002917A2" w:rsidRDefault="002917A2">
      <w:pPr>
        <w:pStyle w:val="a5"/>
        <w:jc w:val="left"/>
      </w:pPr>
    </w:p>
    <w:p w14:paraId="21514D87" w14:textId="77777777" w:rsidR="002917A2" w:rsidRDefault="00153D08">
      <w:pPr>
        <w:pStyle w:val="a5"/>
        <w:jc w:val="center"/>
      </w:pPr>
      <w:r>
        <w:rPr>
          <w:rFonts w:eastAsia="Times New Roman"/>
          <w:b/>
          <w:color w:val="000000"/>
          <w:sz w:val="36"/>
        </w:rPr>
        <w:t>ПОЯСНИТЕЛЬНАЯ ЗАПИСКА</w:t>
      </w:r>
    </w:p>
    <w:p w14:paraId="4717ED37" w14:textId="77777777" w:rsidR="002917A2" w:rsidRDefault="00153D08">
      <w:pPr>
        <w:pStyle w:val="a5"/>
        <w:jc w:val="center"/>
      </w:pPr>
      <w:r>
        <w:rPr>
          <w:rFonts w:eastAsia="Times New Roman"/>
          <w:color w:val="000000"/>
        </w:rPr>
        <w:t>к дипломному проекту</w:t>
      </w:r>
    </w:p>
    <w:p w14:paraId="7BF42128" w14:textId="77777777" w:rsidR="002917A2" w:rsidRDefault="00153D08">
      <w:pPr>
        <w:pStyle w:val="a5"/>
        <w:jc w:val="center"/>
      </w:pPr>
      <w:r>
        <w:rPr>
          <w:rFonts w:eastAsia="Times New Roman"/>
          <w:color w:val="000000"/>
        </w:rPr>
        <w:t>на тему</w:t>
      </w:r>
    </w:p>
    <w:p w14:paraId="5FA8F4FD" w14:textId="77777777" w:rsidR="002917A2" w:rsidRDefault="00153D08">
      <w:pPr>
        <w:pStyle w:val="a5"/>
        <w:jc w:val="center"/>
      </w:pPr>
      <w:r>
        <w:rPr>
          <w:rFonts w:eastAsia="Times New Roman"/>
          <w:b/>
          <w:color w:val="000000"/>
        </w:rPr>
        <w:t>«Разработка мобильного приложения для аренды спортивного инвентаря»</w:t>
      </w:r>
    </w:p>
    <w:p w14:paraId="6FCB78AE" w14:textId="77777777" w:rsidR="002917A2" w:rsidRDefault="002917A2">
      <w:pPr>
        <w:pStyle w:val="a5"/>
        <w:jc w:val="left"/>
      </w:pPr>
    </w:p>
    <w:p w14:paraId="6BE1A531" w14:textId="77777777" w:rsidR="002917A2" w:rsidRDefault="002917A2">
      <w:pPr>
        <w:pStyle w:val="a5"/>
        <w:jc w:val="left"/>
      </w:pPr>
    </w:p>
    <w:p w14:paraId="4A8B3DEA" w14:textId="77777777" w:rsidR="002917A2" w:rsidRDefault="002917A2">
      <w:pPr>
        <w:pStyle w:val="a5"/>
        <w:jc w:val="left"/>
      </w:pPr>
    </w:p>
    <w:p w14:paraId="5AD31040" w14:textId="77777777" w:rsidR="002917A2" w:rsidRDefault="00153D08">
      <w:pPr>
        <w:pStyle w:val="a5"/>
        <w:jc w:val="right"/>
      </w:pPr>
      <w:r>
        <w:rPr>
          <w:rFonts w:eastAsia="Times New Roman"/>
          <w:color w:val="000000"/>
        </w:rPr>
        <w:t>Выполнил: ____________________</w:t>
      </w:r>
    </w:p>
    <w:p w14:paraId="6E2343B6" w14:textId="77777777" w:rsidR="002917A2" w:rsidRDefault="00153D08">
      <w:pPr>
        <w:pStyle w:val="a5"/>
        <w:jc w:val="right"/>
      </w:pPr>
      <w:r>
        <w:rPr>
          <w:rFonts w:eastAsia="Times New Roman"/>
          <w:color w:val="000000"/>
        </w:rPr>
        <w:t>Группа: ____________________</w:t>
      </w:r>
    </w:p>
    <w:p w14:paraId="59E97C80" w14:textId="77777777" w:rsidR="002917A2" w:rsidRDefault="00153D08">
      <w:pPr>
        <w:pStyle w:val="a5"/>
        <w:jc w:val="right"/>
      </w:pPr>
      <w:r>
        <w:rPr>
          <w:rFonts w:eastAsia="Times New Roman"/>
          <w:color w:val="000000"/>
        </w:rPr>
        <w:t>Руководитель: ____________________</w:t>
      </w:r>
    </w:p>
    <w:p w14:paraId="6D5A1D2E" w14:textId="77777777" w:rsidR="002917A2" w:rsidRDefault="00153D08">
      <w:pPr>
        <w:pStyle w:val="a5"/>
        <w:jc w:val="right"/>
      </w:pPr>
      <w:r>
        <w:rPr>
          <w:rFonts w:eastAsia="Times New Roman"/>
          <w:color w:val="000000"/>
        </w:rPr>
        <w:t>Город: ____________________</w:t>
      </w:r>
    </w:p>
    <w:p w14:paraId="351E5005" w14:textId="77777777" w:rsidR="002917A2" w:rsidRDefault="002917A2">
      <w:pPr>
        <w:pStyle w:val="a5"/>
        <w:jc w:val="left"/>
      </w:pPr>
    </w:p>
    <w:p w14:paraId="66F08F47" w14:textId="77777777" w:rsidR="002917A2" w:rsidRDefault="002917A2">
      <w:pPr>
        <w:pStyle w:val="a5"/>
        <w:jc w:val="left"/>
      </w:pPr>
    </w:p>
    <w:p w14:paraId="35B5913A" w14:textId="77777777" w:rsidR="002917A2" w:rsidRDefault="002917A2">
      <w:pPr>
        <w:pStyle w:val="a5"/>
        <w:jc w:val="left"/>
      </w:pPr>
    </w:p>
    <w:p w14:paraId="11913045" w14:textId="77777777" w:rsidR="002917A2" w:rsidRDefault="00153D08">
      <w:pPr>
        <w:pStyle w:val="a5"/>
        <w:jc w:val="center"/>
      </w:pPr>
      <w:r>
        <w:rPr>
          <w:rFonts w:eastAsia="Times New Roman"/>
          <w:color w:val="000000"/>
        </w:rPr>
        <w:t>[Год]</w:t>
      </w:r>
    </w:p>
    <w:p w14:paraId="09F58483" w14:textId="77777777" w:rsidR="002917A2" w:rsidRDefault="00153D08">
      <w:r>
        <w:br w:type="page"/>
      </w:r>
    </w:p>
    <w:p w14:paraId="2AE946F8" w14:textId="77777777" w:rsidR="002917A2" w:rsidRDefault="00153D08">
      <w:pPr>
        <w:pStyle w:val="a5"/>
        <w:jc w:val="center"/>
        <w:outlineLvl w:val="0"/>
      </w:pPr>
      <w:bookmarkStart w:id="0" w:name="_Toc230731318"/>
      <w:r>
        <w:rPr>
          <w:rFonts w:eastAsia="Times New Roman"/>
          <w:color w:val="000000"/>
        </w:rPr>
        <w:lastRenderedPageBreak/>
        <w:t>СОДЕРЖАНИЕ</w:t>
      </w:r>
      <w:bookmarkEnd w:id="0"/>
    </w:p>
    <w:p w14:paraId="11838FDE" w14:textId="07112EA5" w:rsidR="000B7385" w:rsidRDefault="00153D08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0731318" w:history="1">
        <w:r w:rsidR="000B7385" w:rsidRPr="00520030">
          <w:rPr>
            <w:rStyle w:val="ab"/>
            <w:noProof/>
          </w:rPr>
          <w:t>СОДЕРЖАНИЕ</w:t>
        </w:r>
        <w:r w:rsidR="000B7385">
          <w:rPr>
            <w:noProof/>
            <w:webHidden/>
          </w:rPr>
          <w:tab/>
        </w:r>
        <w:r w:rsidR="000B7385">
          <w:rPr>
            <w:noProof/>
            <w:webHidden/>
          </w:rPr>
          <w:fldChar w:fldCharType="begin"/>
        </w:r>
        <w:r w:rsidR="000B7385">
          <w:rPr>
            <w:noProof/>
            <w:webHidden/>
          </w:rPr>
          <w:instrText xml:space="preserve"> PAGEREF _Toc230731318 \h </w:instrText>
        </w:r>
        <w:r w:rsidR="000B7385">
          <w:rPr>
            <w:noProof/>
            <w:webHidden/>
          </w:rPr>
        </w:r>
        <w:r w:rsidR="000B7385">
          <w:rPr>
            <w:noProof/>
            <w:webHidden/>
          </w:rPr>
          <w:fldChar w:fldCharType="separate"/>
        </w:r>
        <w:r w:rsidR="000B7385">
          <w:rPr>
            <w:noProof/>
            <w:webHidden/>
          </w:rPr>
          <w:t>2</w:t>
        </w:r>
        <w:r w:rsidR="000B7385">
          <w:rPr>
            <w:noProof/>
            <w:webHidden/>
          </w:rPr>
          <w:fldChar w:fldCharType="end"/>
        </w:r>
      </w:hyperlink>
    </w:p>
    <w:p w14:paraId="7F32EABF" w14:textId="15369BF3" w:rsidR="000B7385" w:rsidRDefault="000B7385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19" w:history="1">
        <w:r w:rsidRPr="00520030">
          <w:rPr>
            <w:rStyle w:val="ab"/>
            <w:b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649CF1" w14:textId="63E5D68D" w:rsidR="000B7385" w:rsidRDefault="000B7385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0" w:history="1">
        <w:r w:rsidRPr="00520030">
          <w:rPr>
            <w:rStyle w:val="ab"/>
            <w:b/>
            <w:noProof/>
          </w:rPr>
          <w:t>ГЛАВА 1. ТЕОРЕТИЧЕСКИЕ АСПЕКТЫ ИЗУЧАЕМОЙ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E5B79F" w14:textId="4BDCD84F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1" w:history="1">
        <w:r w:rsidRPr="00520030">
          <w:rPr>
            <w:rStyle w:val="ab"/>
            <w:rFonts w:eastAsia="Times New Roman"/>
            <w:b/>
            <w:noProof/>
          </w:rPr>
          <w:t>1.1 Характеристика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C22215" w14:textId="626A388B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2" w:history="1">
        <w:r w:rsidRPr="00520030">
          <w:rPr>
            <w:rStyle w:val="ab"/>
            <w:rFonts w:eastAsia="Times New Roman"/>
            <w:b/>
            <w:noProof/>
          </w:rPr>
          <w:t>1.2 Требования к цифровому сервису аренды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A258DF" w14:textId="70B3CE38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3" w:history="1">
        <w:r w:rsidRPr="00520030">
          <w:rPr>
            <w:rStyle w:val="ab"/>
            <w:rFonts w:eastAsia="Times New Roman"/>
            <w:b/>
            <w:noProof/>
          </w:rPr>
          <w:t>1.3 Обоснование выбора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38234E" w14:textId="0BDCABCD" w:rsidR="000B7385" w:rsidRDefault="000B7385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4" w:history="1">
        <w:r w:rsidRPr="00520030">
          <w:rPr>
            <w:rStyle w:val="ab"/>
            <w:b/>
            <w:noProof/>
          </w:rPr>
          <w:t>ГЛАВА 2. ПРОЕКТИРОВАНИЕ СТРУКТУРЫ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AF14F8" w14:textId="3C15358B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5" w:history="1">
        <w:r w:rsidRPr="00520030">
          <w:rPr>
            <w:rStyle w:val="ab"/>
            <w:rFonts w:eastAsia="Times New Roman"/>
            <w:b/>
            <w:noProof/>
          </w:rPr>
          <w:t>2.1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C43953" w14:textId="55FA2786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6" w:history="1">
        <w:r w:rsidRPr="00520030">
          <w:rPr>
            <w:rStyle w:val="ab"/>
            <w:rFonts w:eastAsia="Times New Roman"/>
            <w:b/>
            <w:noProof/>
          </w:rPr>
          <w:t>2.2 Проектирование архитектуры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D7E6B8" w14:textId="267308E4" w:rsidR="000B7385" w:rsidRDefault="000B7385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7" w:history="1">
        <w:r w:rsidRPr="00520030">
          <w:rPr>
            <w:rStyle w:val="ab"/>
            <w:b/>
            <w:noProof/>
          </w:rPr>
          <w:t>ГЛАВА 3. РЕАЛИЗАЦИЯ И ТЕСТИРОВАНИЕ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BAD1D9" w14:textId="075D5837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8" w:history="1">
        <w:r w:rsidRPr="00520030">
          <w:rPr>
            <w:rStyle w:val="ab"/>
            <w:rFonts w:eastAsia="Times New Roman"/>
            <w:b/>
            <w:noProof/>
          </w:rPr>
          <w:t>3.1 Реализация основных пользовательских сценариев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114F3B" w14:textId="6909B06E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29" w:history="1">
        <w:r w:rsidRPr="00520030">
          <w:rPr>
            <w:rStyle w:val="ab"/>
            <w:rFonts w:eastAsia="Times New Roman"/>
            <w:b/>
            <w:noProof/>
          </w:rPr>
          <w:t>3.2 Разработка интерфейса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C194A04" w14:textId="4340EA00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0" w:history="1">
        <w:r w:rsidRPr="00520030">
          <w:rPr>
            <w:rStyle w:val="ab"/>
            <w:rFonts w:eastAsia="Times New Roman"/>
            <w:b/>
            <w:noProof/>
          </w:rPr>
          <w:t>3.3 Тестирование и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139206E" w14:textId="28BECDA8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1" w:history="1">
        <w:r w:rsidRPr="00520030">
          <w:rPr>
            <w:rStyle w:val="ab"/>
            <w:rFonts w:eastAsia="Times New Roman"/>
            <w:b/>
            <w:noProof/>
          </w:rPr>
          <w:t>3.3.1 Сборка локальной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9DFB28" w14:textId="699A703C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2" w:history="1">
        <w:r w:rsidRPr="00520030">
          <w:rPr>
            <w:rStyle w:val="ab"/>
            <w:rFonts w:eastAsia="Times New Roman"/>
            <w:b/>
            <w:noProof/>
          </w:rPr>
          <w:t>3.3.2 Проверка пользовательских сценариев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B911F0" w14:textId="332ED901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3" w:history="1">
        <w:r w:rsidRPr="00520030">
          <w:rPr>
            <w:rStyle w:val="ab"/>
            <w:rFonts w:eastAsia="Times New Roman"/>
            <w:b/>
            <w:noProof/>
          </w:rPr>
          <w:t>3.3.3 Ограничения текущей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0F1E6F2" w14:textId="063EA66F" w:rsidR="000B7385" w:rsidRDefault="000B7385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4" w:history="1">
        <w:r w:rsidRPr="00520030">
          <w:rPr>
            <w:rStyle w:val="ab"/>
            <w:b/>
            <w:noProof/>
          </w:rPr>
          <w:t>ГЛАВА 4. РАСЧЕТ ЭКОНОМИЧЕСКОЙ ЭФФЕКТИВНОСТИ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B35CC0C" w14:textId="50CE058A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5" w:history="1">
        <w:r w:rsidRPr="00520030">
          <w:rPr>
            <w:rStyle w:val="ab"/>
            <w:rFonts w:eastAsia="Times New Roman"/>
            <w:b/>
            <w:noProof/>
          </w:rPr>
          <w:t>4.1 Анализ затрат на разработку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9E1C50C" w14:textId="3A8BEFB6" w:rsidR="000B7385" w:rsidRDefault="000B7385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6" w:history="1">
        <w:r w:rsidRPr="00520030">
          <w:rPr>
            <w:rStyle w:val="ab"/>
            <w:rFonts w:eastAsia="Times New Roman"/>
            <w:b/>
            <w:noProof/>
          </w:rPr>
          <w:t>4.2 Оценка экономической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5512B4A" w14:textId="044642FA" w:rsidR="000B7385" w:rsidRDefault="000B7385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7" w:history="1">
        <w:r w:rsidRPr="00520030">
          <w:rPr>
            <w:rStyle w:val="ab"/>
            <w:b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F665C4" w14:textId="63B3E8D6" w:rsidR="000B7385" w:rsidRDefault="000B7385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731338" w:history="1">
        <w:r w:rsidRPr="00520030">
          <w:rPr>
            <w:rStyle w:val="ab"/>
            <w:b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_Toc230731338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546678" w14:textId="28AAC64E" w:rsidR="002917A2" w:rsidRDefault="00153D08">
      <w:pPr>
        <w:pStyle w:val="a5"/>
        <w:jc w:val="left"/>
      </w:pPr>
      <w:r>
        <w:fldChar w:fldCharType="end"/>
      </w:r>
    </w:p>
    <w:p w14:paraId="0AEBE349" w14:textId="77777777" w:rsidR="002917A2" w:rsidRDefault="002917A2">
      <w:pPr>
        <w:sectPr w:rsidR="002917A2">
          <w:footerReference w:type="default" r:id="rId7"/>
          <w:footerReference w:type="first" r:id="rId8"/>
          <w:pgSz w:w="11906" w:h="16838"/>
          <w:pgMar w:top="1134" w:right="850" w:bottom="1134" w:left="1701" w:header="567" w:footer="567" w:gutter="0"/>
          <w:cols w:space="708"/>
          <w:titlePg/>
          <w:docGrid w:linePitch="360"/>
        </w:sectPr>
      </w:pPr>
    </w:p>
    <w:p w14:paraId="167B2B42" w14:textId="77777777" w:rsidR="002917A2" w:rsidRDefault="00153D08">
      <w:pPr>
        <w:pStyle w:val="a5"/>
        <w:pageBreakBefore/>
        <w:jc w:val="center"/>
        <w:outlineLvl w:val="0"/>
      </w:pPr>
      <w:bookmarkStart w:id="1" w:name="_Toc230731319"/>
      <w:r>
        <w:rPr>
          <w:rFonts w:eastAsia="Times New Roman"/>
          <w:b/>
          <w:color w:val="000000"/>
          <w:sz w:val="32"/>
        </w:rPr>
        <w:lastRenderedPageBreak/>
        <w:t>ВВЕДЕНИЕ</w:t>
      </w:r>
      <w:bookmarkEnd w:id="1"/>
    </w:p>
    <w:p w14:paraId="0E373E40" w14:textId="77777777" w:rsidR="002917A2" w:rsidRDefault="00153D08">
      <w:pPr>
        <w:pStyle w:val="a5"/>
      </w:pPr>
      <w:r>
        <w:rPr>
          <w:rFonts w:eastAsia="Times New Roman"/>
          <w:color w:val="000000"/>
        </w:rPr>
        <w:t>Актуальность разработки приложений для аренды спортивного инвентаря определяется ростом спроса на краткосрочное пользование оборудованием без необходимости его покупки. Для клиента важно быстро найти нужную позицию, проверить доступность в конкретном пункте проката и получить понятные условия аренды.</w:t>
      </w:r>
    </w:p>
    <w:p w14:paraId="785BC45C" w14:textId="77777777" w:rsidR="002917A2" w:rsidRDefault="00153D08">
      <w:pPr>
        <w:pStyle w:val="a5"/>
      </w:pPr>
      <w:r>
        <w:t>Тема дипломного проекта связана с созданием мобильного приложения на базе кроссплатформенной технологии .NET MAUI, объединяющего проектирование базы данных и реализацию пользовательского интерфейса [12]. В рамках проекта SportRent реализован автономный демонстрационный сценарий, в котором основные действия выполняются на базе локальной SQLite без серверной части [14].</w:t>
      </w:r>
    </w:p>
    <w:p w14:paraId="7388F694" w14:textId="77777777" w:rsidR="002917A2" w:rsidRDefault="00153D08">
      <w:pPr>
        <w:pStyle w:val="a5"/>
      </w:pPr>
      <w:r>
        <w:rPr>
          <w:rFonts w:eastAsia="Times New Roman"/>
          <w:color w:val="000000"/>
        </w:rPr>
        <w:t>Целью работы является разработка мобильного приложения SportRent, обеспечивающего авторизацию пользователя, просмотр каталога, получение сведений об инвентаре, оформление аренды, просмотр истории заказов и личного кабинета.</w:t>
      </w:r>
    </w:p>
    <w:p w14:paraId="68688107" w14:textId="77777777" w:rsidR="002917A2" w:rsidRDefault="00153D08">
      <w:pPr>
        <w:pStyle w:val="a5"/>
      </w:pPr>
      <w:r>
        <w:rPr>
          <w:rFonts w:eastAsia="Times New Roman"/>
          <w:color w:val="000000"/>
        </w:rPr>
        <w:t>Работа выполнена на примере учебного сервиса проката спортивного инвентаря SportRent, моделирующего деятельность пункта проката с локальной базой данных и типовыми пользовательскими сценариями.</w:t>
      </w:r>
    </w:p>
    <w:p w14:paraId="0C2ACDBA" w14:textId="77777777" w:rsidR="002917A2" w:rsidRDefault="00153D08">
      <w:pPr>
        <w:pStyle w:val="a5"/>
      </w:pPr>
      <w:r>
        <w:rPr>
          <w:rFonts w:eastAsia="Times New Roman"/>
          <w:color w:val="000000"/>
        </w:rPr>
        <w:t>В дипломной версии пояснительной записки основной акцент сделан на мобильном сценарии использования, практической значимости решения и завершенности пользовательского маршрута аренды в кроссплатформенном приложении .NET MAUI.</w:t>
      </w:r>
    </w:p>
    <w:p w14:paraId="6123066D" w14:textId="77777777" w:rsidR="002917A2" w:rsidRDefault="00153D08">
      <w:pPr>
        <w:pStyle w:val="a5"/>
      </w:pPr>
      <w:r>
        <w:rPr>
          <w:rFonts w:eastAsia="Times New Roman"/>
          <w:color w:val="000000"/>
        </w:rPr>
        <w:t>Для достижения поставленной цели были решены следующие задачи:</w:t>
      </w:r>
    </w:p>
    <w:p w14:paraId="17BA63BC" w14:textId="77777777" w:rsidR="002917A2" w:rsidRDefault="00153D08">
      <w:pPr>
        <w:pStyle w:val="a5"/>
      </w:pPr>
      <w:r>
        <w:rPr>
          <w:rFonts w:eastAsia="Times New Roman"/>
          <w:color w:val="000000"/>
        </w:rPr>
        <w:t>1. Выполнен анализ предметной области аренды спортивного инвентаря.</w:t>
      </w:r>
    </w:p>
    <w:p w14:paraId="6490D87E" w14:textId="77777777" w:rsidR="002917A2" w:rsidRDefault="00153D08">
      <w:pPr>
        <w:pStyle w:val="a5"/>
      </w:pPr>
      <w:r>
        <w:rPr>
          <w:rFonts w:eastAsia="Times New Roman"/>
          <w:color w:val="000000"/>
        </w:rPr>
        <w:t>2. Спроектирована нормализованная структура реляционной базы данных.</w:t>
      </w:r>
    </w:p>
    <w:p w14:paraId="23CE58A1" w14:textId="77777777" w:rsidR="002917A2" w:rsidRDefault="00153D08">
      <w:pPr>
        <w:pStyle w:val="a5"/>
      </w:pPr>
      <w:r>
        <w:rPr>
          <w:rFonts w:eastAsia="Times New Roman"/>
          <w:color w:val="000000"/>
        </w:rPr>
        <w:lastRenderedPageBreak/>
        <w:t>3. Реализован инструмент автоматической сборки SQLite из SQL-скриптов.</w:t>
      </w:r>
    </w:p>
    <w:p w14:paraId="3E2ADFD2" w14:textId="77777777" w:rsidR="002917A2" w:rsidRDefault="00153D08">
      <w:pPr>
        <w:pStyle w:val="a5"/>
      </w:pPr>
      <w:r>
        <w:rPr>
          <w:rFonts w:eastAsia="Times New Roman"/>
          <w:color w:val="000000"/>
        </w:rPr>
        <w:t>4. Создано кроссплатформенное мобильное приложение на платформе .NET MAUI.</w:t>
      </w:r>
    </w:p>
    <w:p w14:paraId="0DD95222" w14:textId="77777777" w:rsidR="002917A2" w:rsidRDefault="00153D08">
      <w:pPr>
        <w:pStyle w:val="a5"/>
      </w:pPr>
      <w:r>
        <w:rPr>
          <w:rFonts w:eastAsia="Times New Roman"/>
          <w:color w:val="000000"/>
        </w:rPr>
        <w:t>5. Проверена работоспособность ключевых пользовательских сценариев.</w:t>
      </w:r>
    </w:p>
    <w:p w14:paraId="6530A9D5" w14:textId="77777777" w:rsidR="002917A2" w:rsidRDefault="00153D08">
      <w:pPr>
        <w:pStyle w:val="a5"/>
      </w:pPr>
      <w:r>
        <w:rPr>
          <w:rFonts w:eastAsia="Times New Roman"/>
          <w:color w:val="000000"/>
        </w:rPr>
        <w:t>6. Выполнен учебный расчет экономической эффективности проекта.</w:t>
      </w:r>
    </w:p>
    <w:p w14:paraId="16F03529" w14:textId="77777777" w:rsidR="002917A2" w:rsidRDefault="00153D08">
      <w:pPr>
        <w:pStyle w:val="a5"/>
      </w:pPr>
      <w:r>
        <w:t>Объектом исследования является процесс аренды спортивного инвентаря, а предметом исследования выступают методы проектирования локальной базы данных и реализации мобильного приложения для обслуживания данного процесса. При обработке данных учетных записей учитывается необходимость соблюдения требований законодательства о персональных данных [1].</w:t>
      </w:r>
    </w:p>
    <w:p w14:paraId="18342523" w14:textId="77777777" w:rsidR="002917A2" w:rsidRDefault="00153D08">
      <w:pPr>
        <w:pStyle w:val="a5"/>
      </w:pPr>
      <w:r>
        <w:rPr>
          <w:rFonts w:eastAsia="Times New Roman"/>
          <w:color w:val="000000"/>
        </w:rPr>
        <w:t>В работе использованы методы анализа предметной области, сравнения аналогичных решений, проектирования структуры данных, программной реализации, тестирования и условного экономического расчета.</w:t>
      </w:r>
    </w:p>
    <w:p w14:paraId="23816EE2" w14:textId="77777777" w:rsidR="002917A2" w:rsidRDefault="00153D08">
      <w:r>
        <w:br w:type="page"/>
      </w:r>
    </w:p>
    <w:p w14:paraId="37878C4C" w14:textId="77777777" w:rsidR="002917A2" w:rsidRDefault="00153D08">
      <w:pPr>
        <w:pStyle w:val="a5"/>
        <w:pageBreakBefore/>
        <w:jc w:val="center"/>
        <w:outlineLvl w:val="0"/>
      </w:pPr>
      <w:bookmarkStart w:id="2" w:name="_Toc230731320"/>
      <w:r>
        <w:rPr>
          <w:rFonts w:eastAsia="Times New Roman"/>
          <w:b/>
          <w:color w:val="000000"/>
          <w:sz w:val="32"/>
        </w:rPr>
        <w:lastRenderedPageBreak/>
        <w:t>ГЛАВА 1. ТЕОРЕТИЧЕСКИЕ АСПЕКТЫ ИЗУЧАЕМОЙ ПРОБЛЕМЫ</w:t>
      </w:r>
      <w:bookmarkEnd w:id="2"/>
    </w:p>
    <w:p w14:paraId="661E224A" w14:textId="77777777" w:rsidR="002917A2" w:rsidRDefault="00153D08">
      <w:pPr>
        <w:pStyle w:val="a5"/>
        <w:jc w:val="left"/>
        <w:outlineLvl w:val="1"/>
      </w:pPr>
      <w:bookmarkStart w:id="3" w:name="_Toc230731321"/>
      <w:r>
        <w:rPr>
          <w:rFonts w:eastAsia="Times New Roman"/>
          <w:b/>
          <w:color w:val="000000"/>
        </w:rPr>
        <w:t>1.1 Характеристика предметной области</w:t>
      </w:r>
      <w:bookmarkEnd w:id="3"/>
    </w:p>
    <w:p w14:paraId="2D165331" w14:textId="77777777" w:rsidR="002917A2" w:rsidRDefault="00153D08">
      <w:pPr>
        <w:pStyle w:val="a5"/>
      </w:pPr>
      <w:r>
        <w:rPr>
          <w:rFonts w:eastAsia="Times New Roman"/>
          <w:color w:val="000000"/>
        </w:rPr>
        <w:t>Предметная область включает пользователей, пункты проката, категории и конкретные позиции инвентаря, тарифы аренды, остатки, заказы и платежи. Для одного и того же вида инвентаря необходимо хранить сведения о доступности в разных пунктах, размерах и состояниях, а также учитывать залог и срок аренды.</w:t>
      </w:r>
    </w:p>
    <w:p w14:paraId="4C823E44" w14:textId="77777777" w:rsidR="002917A2" w:rsidRDefault="00153D08">
      <w:pPr>
        <w:pStyle w:val="a5"/>
      </w:pPr>
      <w:r>
        <w:rPr>
          <w:rFonts w:eastAsia="Times New Roman"/>
          <w:color w:val="000000"/>
        </w:rPr>
        <w:t>В текущей версии проекта в локальной базе данных хранится 5 категорий, 5 позиций инвентаря и 3 пункта проката. Пользователю доступны такие примеры оборудования, как Горный велосипед, Лыжный комплект, Сноуборд, Электросамокат, Шлем защитный. Эти данные достаточны для демонстрации типового потока работы приложения на защите.</w:t>
      </w:r>
    </w:p>
    <w:p w14:paraId="3B9B8AC6" w14:textId="77777777" w:rsidR="002917A2" w:rsidRDefault="00153D08">
      <w:pPr>
        <w:pStyle w:val="a5"/>
      </w:pPr>
      <w:r>
        <w:rPr>
          <w:rFonts w:eastAsia="Times New Roman"/>
          <w:color w:val="000000"/>
        </w:rPr>
        <w:t>Ключевая особенность рассматриваемой предметной области состоит в необходимости связать каталог с реальными остатками инвентаря. Пользователь должен видеть не только карточку товара, но и доступность выбранной позиции в конкретном пункте проката, а также применимые тарифы и размер залога.</w:t>
      </w:r>
    </w:p>
    <w:p w14:paraId="5927A020" w14:textId="77777777" w:rsidR="002917A2" w:rsidRDefault="00153D08">
      <w:pPr>
        <w:pStyle w:val="a5"/>
        <w:jc w:val="left"/>
        <w:outlineLvl w:val="1"/>
      </w:pPr>
      <w:bookmarkStart w:id="4" w:name="_Toc230731322"/>
      <w:r>
        <w:rPr>
          <w:rFonts w:eastAsia="Times New Roman"/>
          <w:b/>
          <w:color w:val="000000"/>
        </w:rPr>
        <w:t>1.2 Требования к цифровому сервису аренды</w:t>
      </w:r>
      <w:bookmarkEnd w:id="4"/>
    </w:p>
    <w:p w14:paraId="6036CF6E" w14:textId="77777777" w:rsidR="002917A2" w:rsidRDefault="00153D08">
      <w:pPr>
        <w:pStyle w:val="a5"/>
      </w:pPr>
      <w:r>
        <w:rPr>
          <w:rFonts w:eastAsia="Times New Roman"/>
          <w:color w:val="000000"/>
        </w:rPr>
        <w:t>На основании анализа предметной области были сформулированы требования к программному средству. Пользовательская часть должна обеспечивать быстрый вход в систему, поиск и фильтрацию каталога, просмотр детальной карточки, оформление аренды и получение информации о ранее созданных заказах.</w:t>
      </w:r>
    </w:p>
    <w:p w14:paraId="31C086B4" w14:textId="77777777" w:rsidR="002917A2" w:rsidRDefault="00153D08">
      <w:pPr>
        <w:pStyle w:val="a5"/>
      </w:pPr>
      <w:r>
        <w:rPr>
          <w:rFonts w:eastAsia="Times New Roman"/>
          <w:color w:val="000000"/>
        </w:rPr>
        <w:t>Система должна работать в автономном режиме, поскольку проект ориентирован на учебную демонстрацию без зависимости от удаленной инфраструктуры. Поэтому база данных, изображения инвентаря и логика доступа к данным размещены локально в составе клиента.</w:t>
      </w:r>
    </w:p>
    <w:p w14:paraId="41FC75C4" w14:textId="77777777" w:rsidR="002917A2" w:rsidRDefault="00153D08">
      <w:pPr>
        <w:pStyle w:val="a5"/>
      </w:pPr>
      <w:r>
        <w:rPr>
          <w:rFonts w:eastAsia="Times New Roman"/>
          <w:color w:val="000000"/>
        </w:rPr>
        <w:lastRenderedPageBreak/>
        <w:t>Дополнительным требованием стало обеспечение воспроизводимости данных. Для этого в решении выделен отдельный инструмент сборки базы данных из канонических SQL-скриптов и подготовлены демонстрационные учетные записи разных ролей.</w:t>
      </w:r>
    </w:p>
    <w:p w14:paraId="0D3EB9E5" w14:textId="77777777" w:rsidR="002917A2" w:rsidRDefault="00153D08">
      <w:pPr>
        <w:pStyle w:val="a5"/>
      </w:pPr>
      <w:r>
        <w:rPr>
          <w:rFonts w:eastAsia="Times New Roman"/>
          <w:color w:val="000000"/>
        </w:rPr>
        <w:t>Для мобильной версии дополнительно важны компактная компоновка элементов, вертикальная прокрутка контента и удобство сенсорного взаимодействия на экранах ограниченного размера.</w:t>
      </w:r>
    </w:p>
    <w:p w14:paraId="3A6E49ED" w14:textId="77777777" w:rsidR="002917A2" w:rsidRDefault="00153D08">
      <w:pPr>
        <w:pStyle w:val="a5"/>
        <w:jc w:val="left"/>
        <w:outlineLvl w:val="1"/>
      </w:pPr>
      <w:bookmarkStart w:id="5" w:name="_Toc230731323"/>
      <w:r>
        <w:rPr>
          <w:rFonts w:eastAsia="Times New Roman"/>
          <w:b/>
          <w:color w:val="000000"/>
        </w:rPr>
        <w:t>1.3 Обоснование выбора средств разработки</w:t>
      </w:r>
      <w:bookmarkEnd w:id="5"/>
    </w:p>
    <w:p w14:paraId="3416EABB" w14:textId="77777777" w:rsidR="002917A2" w:rsidRDefault="00153D08">
      <w:pPr>
        <w:pStyle w:val="a5"/>
      </w:pPr>
      <w:r>
        <w:t>Для реализации проекта выбран стек, включающий .NET 9 в качестве платформы, .NET MAUI для построения интерфейса, язык C#, разметку XAML, СУБД SQLite и Entity Framework Core 9 для слоя данных [12; 13; 14]. Такой набор средств соответствует теме дипломного проекта и позволяет объединить разработку интерфейса, локального хранения и прикладной логики в одной технологии.</w:t>
      </w:r>
    </w:p>
    <w:p w14:paraId="6E37D568" w14:textId="77777777" w:rsidR="002917A2" w:rsidRDefault="00153D08">
      <w:pPr>
        <w:pStyle w:val="a5"/>
      </w:pPr>
      <w:r>
        <w:rPr>
          <w:rFonts w:eastAsia="Times New Roman"/>
          <w:color w:val="000000"/>
        </w:rPr>
        <w:t>Выбор SQLite обусловлен малым объемом демонстрационных данных, простотой развертывания и возможностью хранить файл базы непосредственно в составе приложения. .NET MAUI обеспечивает кроссплатформенную основу и единый стек для реализации страниц, навигации и взаимодействия с локальными ресурсами.</w:t>
      </w:r>
    </w:p>
    <w:p w14:paraId="5EBBBF73" w14:textId="389E3F16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1. Использованные технологии и их назначение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812"/>
        <w:gridCol w:w="5533"/>
      </w:tblGrid>
      <w:tr w:rsidR="002917A2" w14:paraId="7322FBD6" w14:textId="77777777" w:rsidTr="006D5423">
        <w:trPr>
          <w:tblHeader/>
        </w:trPr>
        <w:tc>
          <w:tcPr>
            <w:tcW w:w="3515" w:type="dxa"/>
          </w:tcPr>
          <w:p w14:paraId="63AC82F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Технология</w:t>
            </w:r>
          </w:p>
        </w:tc>
        <w:tc>
          <w:tcPr>
            <w:tcW w:w="5102" w:type="dxa"/>
          </w:tcPr>
          <w:p w14:paraId="6C28C53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Назначение</w:t>
            </w:r>
          </w:p>
        </w:tc>
      </w:tr>
      <w:tr w:rsidR="002917A2" w14:paraId="5B690220" w14:textId="77777777" w:rsidTr="006D5423">
        <w:tc>
          <w:tcPr>
            <w:tcW w:w="3515" w:type="dxa"/>
          </w:tcPr>
          <w:p w14:paraId="202442B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.NET 9</w:t>
            </w:r>
          </w:p>
        </w:tc>
        <w:tc>
          <w:tcPr>
            <w:tcW w:w="5102" w:type="dxa"/>
          </w:tcPr>
          <w:p w14:paraId="2A21528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Платформа разработки и выполнения проекта</w:t>
            </w:r>
          </w:p>
        </w:tc>
      </w:tr>
      <w:tr w:rsidR="002917A2" w14:paraId="2550EA2B" w14:textId="77777777" w:rsidTr="006D5423">
        <w:tc>
          <w:tcPr>
            <w:tcW w:w="3515" w:type="dxa"/>
          </w:tcPr>
          <w:p w14:paraId="66837F1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.NET MAUI</w:t>
            </w:r>
          </w:p>
        </w:tc>
        <w:tc>
          <w:tcPr>
            <w:tcW w:w="5102" w:type="dxa"/>
          </w:tcPr>
          <w:p w14:paraId="5DAF335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Построение кроссплатформенного пользовательского интерфейса</w:t>
            </w:r>
          </w:p>
        </w:tc>
      </w:tr>
      <w:tr w:rsidR="002917A2" w14:paraId="318B04B1" w14:textId="77777777" w:rsidTr="006D5423">
        <w:tc>
          <w:tcPr>
            <w:tcW w:w="3515" w:type="dxa"/>
          </w:tcPr>
          <w:p w14:paraId="2C34467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C#</w:t>
            </w:r>
          </w:p>
        </w:tc>
        <w:tc>
          <w:tcPr>
            <w:tcW w:w="5102" w:type="dxa"/>
          </w:tcPr>
          <w:p w14:paraId="6C81259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Реализация прикладной логики и сервисов</w:t>
            </w:r>
          </w:p>
        </w:tc>
      </w:tr>
      <w:tr w:rsidR="002917A2" w14:paraId="01B804F4" w14:textId="77777777" w:rsidTr="006D5423">
        <w:tc>
          <w:tcPr>
            <w:tcW w:w="3515" w:type="dxa"/>
          </w:tcPr>
          <w:p w14:paraId="3D3FCC0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XAML</w:t>
            </w:r>
          </w:p>
        </w:tc>
        <w:tc>
          <w:tcPr>
            <w:tcW w:w="5102" w:type="dxa"/>
          </w:tcPr>
          <w:p w14:paraId="5383C8B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Описание экранов приложения</w:t>
            </w:r>
          </w:p>
        </w:tc>
      </w:tr>
      <w:tr w:rsidR="002917A2" w14:paraId="3A91A76E" w14:textId="77777777" w:rsidTr="006D5423">
        <w:tc>
          <w:tcPr>
            <w:tcW w:w="3515" w:type="dxa"/>
          </w:tcPr>
          <w:p w14:paraId="0BA2AA6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SQLite</w:t>
            </w:r>
          </w:p>
        </w:tc>
        <w:tc>
          <w:tcPr>
            <w:tcW w:w="5102" w:type="dxa"/>
          </w:tcPr>
          <w:p w14:paraId="7A70203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Локальное хранение данных</w:t>
            </w:r>
          </w:p>
        </w:tc>
      </w:tr>
      <w:tr w:rsidR="002917A2" w14:paraId="0C87434F" w14:textId="77777777" w:rsidTr="006D5423">
        <w:tc>
          <w:tcPr>
            <w:tcW w:w="3515" w:type="dxa"/>
          </w:tcPr>
          <w:p w14:paraId="00D10B7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Entity Framework Core 9</w:t>
            </w:r>
          </w:p>
        </w:tc>
        <w:tc>
          <w:tcPr>
            <w:tcW w:w="5102" w:type="dxa"/>
          </w:tcPr>
          <w:p w14:paraId="6EB0B7C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Scaffolded слой данных и модели</w:t>
            </w:r>
          </w:p>
        </w:tc>
      </w:tr>
      <w:tr w:rsidR="002917A2" w14:paraId="2121788F" w14:textId="77777777" w:rsidTr="006D5423">
        <w:tc>
          <w:tcPr>
            <w:tcW w:w="3515" w:type="dxa"/>
          </w:tcPr>
          <w:p w14:paraId="3C2DF00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lastRenderedPageBreak/>
              <w:t>PowerShell</w:t>
            </w:r>
          </w:p>
        </w:tc>
        <w:tc>
          <w:tcPr>
            <w:tcW w:w="5102" w:type="dxa"/>
          </w:tcPr>
          <w:p w14:paraId="495D736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Автоматизация сборки базы данных и scaffold-процесса</w:t>
            </w:r>
          </w:p>
        </w:tc>
      </w:tr>
    </w:tbl>
    <w:p w14:paraId="1C1AD1A1" w14:textId="77777777" w:rsidR="002917A2" w:rsidRDefault="002917A2">
      <w:pPr>
        <w:pStyle w:val="a5"/>
        <w:jc w:val="left"/>
      </w:pPr>
    </w:p>
    <w:p w14:paraId="4BE8D27F" w14:textId="77777777" w:rsidR="002917A2" w:rsidRDefault="00153D08">
      <w:r>
        <w:br w:type="page"/>
      </w:r>
    </w:p>
    <w:p w14:paraId="3DE03724" w14:textId="77777777" w:rsidR="002917A2" w:rsidRDefault="00153D08">
      <w:pPr>
        <w:pStyle w:val="a5"/>
        <w:pageBreakBefore/>
        <w:jc w:val="center"/>
        <w:outlineLvl w:val="0"/>
      </w:pPr>
      <w:bookmarkStart w:id="6" w:name="_Toc230731324"/>
      <w:r>
        <w:rPr>
          <w:rFonts w:eastAsia="Times New Roman"/>
          <w:b/>
          <w:color w:val="000000"/>
          <w:sz w:val="32"/>
        </w:rPr>
        <w:lastRenderedPageBreak/>
        <w:t>ГЛАВА 2. ПРОЕКТИРОВАНИЕ СТРУКТУРЫ ПРИЛОЖЕНИЯ</w:t>
      </w:r>
      <w:bookmarkEnd w:id="6"/>
    </w:p>
    <w:p w14:paraId="5DB03439" w14:textId="77777777" w:rsidR="002917A2" w:rsidRDefault="00153D08">
      <w:pPr>
        <w:pStyle w:val="a5"/>
        <w:jc w:val="left"/>
        <w:outlineLvl w:val="1"/>
      </w:pPr>
      <w:bookmarkStart w:id="7" w:name="_Toc230731325"/>
      <w:r>
        <w:rPr>
          <w:rFonts w:eastAsia="Times New Roman"/>
          <w:b/>
          <w:color w:val="000000"/>
        </w:rPr>
        <w:t>2.1 Проектирование базы данных</w:t>
      </w:r>
      <w:bookmarkEnd w:id="7"/>
    </w:p>
    <w:p w14:paraId="4BD047DF" w14:textId="77777777" w:rsidR="002917A2" w:rsidRDefault="00153D08">
      <w:pPr>
        <w:pStyle w:val="a5"/>
      </w:pPr>
      <w:r>
        <w:t>База данных проекта сформирована как нормализованная реляционная структура и в текущем состоянии содержит 20 таблиц. При проектировании отдельно выделены справочники ролей, категорий, брендов, типов аренды, статусов заказов и платежей, что исключает дублирование данных и упрощает дальнейшее расширение системы [10].</w:t>
      </w:r>
    </w:p>
    <w:p w14:paraId="106215B3" w14:textId="77777777" w:rsidR="002917A2" w:rsidRDefault="00153D08">
      <w:pPr>
        <w:pStyle w:val="a5"/>
      </w:pPr>
      <w:r>
        <w:rPr>
          <w:rFonts w:eastAsia="Times New Roman"/>
          <w:color w:val="000000"/>
        </w:rPr>
        <w:t>Основной сущностью каталога является таблица equipment, содержащая сведения о конкретной позиции инвентаря. Тарифы вынесены в отдельную таблицу equipmentRates, что позволяет задавать несколько вариантов аренды для одной позиции. Остатки хранятся в rentalPointEquipment и связаны одновременно с пунктом проката, размером и состоянием оборудования.</w:t>
      </w:r>
    </w:p>
    <w:p w14:paraId="1DE725C8" w14:textId="77777777" w:rsidR="002917A2" w:rsidRDefault="00153D08">
      <w:pPr>
        <w:pStyle w:val="a5"/>
      </w:pPr>
      <w:r>
        <w:rPr>
          <w:rFonts w:eastAsia="Times New Roman"/>
          <w:color w:val="000000"/>
        </w:rPr>
        <w:t>Для корректного хранения медиафайлов реализована нормализация изображений через таблицы images и equipmentPhotos. Позиции заказа связаны не просто с инвентарем вообще, а с конкретным остатком из rentalPointEquipment, благодаря чему приложение может корректно уменьшать доступное количество при создании заказа.</w:t>
      </w:r>
    </w:p>
    <w:p w14:paraId="0E684AAD" w14:textId="720D5CE6" w:rsidR="002917A2" w:rsidRDefault="00153D08" w:rsidP="006D5423">
      <w:pPr>
        <w:pStyle w:val="ac"/>
        <w:pageBreakBefore/>
      </w:pPr>
      <w:r>
        <w:rPr>
          <w:rFonts w:eastAsia="Times New Roman"/>
          <w:sz w:val="28"/>
        </w:rPr>
        <w:lastRenderedPageBreak/>
        <w:t>Таблица 2. Ключевые группы таблиц базы данных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812"/>
        <w:gridCol w:w="5533"/>
      </w:tblGrid>
      <w:tr w:rsidR="002917A2" w14:paraId="66DC4095" w14:textId="77777777" w:rsidTr="006D5423">
        <w:trPr>
          <w:tblHeader/>
        </w:trPr>
        <w:tc>
          <w:tcPr>
            <w:tcW w:w="3515" w:type="dxa"/>
          </w:tcPr>
          <w:p w14:paraId="5205947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Группа</w:t>
            </w:r>
          </w:p>
        </w:tc>
        <w:tc>
          <w:tcPr>
            <w:tcW w:w="5102" w:type="dxa"/>
          </w:tcPr>
          <w:p w14:paraId="3B1D1C8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Содержание</w:t>
            </w:r>
          </w:p>
        </w:tc>
      </w:tr>
      <w:tr w:rsidR="002917A2" w14:paraId="703FCF33" w14:textId="77777777" w:rsidTr="006D5423">
        <w:tc>
          <w:tcPr>
            <w:tcW w:w="3515" w:type="dxa"/>
          </w:tcPr>
          <w:p w14:paraId="2AA6704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Пользователи и роли</w:t>
            </w:r>
          </w:p>
        </w:tc>
        <w:tc>
          <w:tcPr>
            <w:tcW w:w="5102" w:type="dxa"/>
          </w:tcPr>
          <w:p w14:paraId="4E2EB0C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roles, users</w:t>
            </w:r>
          </w:p>
        </w:tc>
      </w:tr>
      <w:tr w:rsidR="002917A2" w:rsidRPr="00852C56" w14:paraId="0D26DD92" w14:textId="77777777" w:rsidTr="006D5423">
        <w:tc>
          <w:tcPr>
            <w:tcW w:w="3515" w:type="dxa"/>
          </w:tcPr>
          <w:p w14:paraId="5AFCD7B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Каталог и классификаторы</w:t>
            </w:r>
          </w:p>
        </w:tc>
        <w:tc>
          <w:tcPr>
            <w:tcW w:w="5102" w:type="dxa"/>
          </w:tcPr>
          <w:p w14:paraId="30ECF2AE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4"/>
                <w:lang w:val="en-US"/>
              </w:rPr>
              <w:t>categories, brands, equipmentTypes, equipmentSizes, equipmentConditions</w:t>
            </w:r>
          </w:p>
        </w:tc>
      </w:tr>
      <w:tr w:rsidR="002917A2" w:rsidRPr="00852C56" w14:paraId="6A97D87E" w14:textId="77777777" w:rsidTr="006D5423">
        <w:tc>
          <w:tcPr>
            <w:tcW w:w="3515" w:type="dxa"/>
          </w:tcPr>
          <w:p w14:paraId="270EF42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Прокат и доступность</w:t>
            </w:r>
          </w:p>
        </w:tc>
        <w:tc>
          <w:tcPr>
            <w:tcW w:w="5102" w:type="dxa"/>
          </w:tcPr>
          <w:p w14:paraId="03B8FB93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4"/>
                <w:lang w:val="en-US"/>
              </w:rPr>
              <w:t>rentalTypes, rentalPoints, equipment, equipmentRates, rentalPointEquipment</w:t>
            </w:r>
          </w:p>
        </w:tc>
      </w:tr>
      <w:tr w:rsidR="002917A2" w14:paraId="6D26E5F3" w14:textId="77777777" w:rsidTr="006D5423">
        <w:tc>
          <w:tcPr>
            <w:tcW w:w="3515" w:type="dxa"/>
          </w:tcPr>
          <w:p w14:paraId="5E594C6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Изображения</w:t>
            </w:r>
          </w:p>
        </w:tc>
        <w:tc>
          <w:tcPr>
            <w:tcW w:w="5102" w:type="dxa"/>
          </w:tcPr>
          <w:p w14:paraId="22D554E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images, equipmentPhotos</w:t>
            </w:r>
          </w:p>
        </w:tc>
      </w:tr>
      <w:tr w:rsidR="002917A2" w14:paraId="45C96B41" w14:textId="77777777" w:rsidTr="006D5423">
        <w:tc>
          <w:tcPr>
            <w:tcW w:w="3515" w:type="dxa"/>
          </w:tcPr>
          <w:p w14:paraId="085098C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Заказы и статусы</w:t>
            </w:r>
          </w:p>
        </w:tc>
        <w:tc>
          <w:tcPr>
            <w:tcW w:w="5102" w:type="dxa"/>
          </w:tcPr>
          <w:p w14:paraId="1702141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orderStatuses, rentOrders, orderItems</w:t>
            </w:r>
          </w:p>
        </w:tc>
      </w:tr>
      <w:tr w:rsidR="002917A2" w14:paraId="0303A89E" w14:textId="77777777" w:rsidTr="006D5423">
        <w:tc>
          <w:tcPr>
            <w:tcW w:w="3515" w:type="dxa"/>
          </w:tcPr>
          <w:p w14:paraId="5B247F9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Платежи</w:t>
            </w:r>
          </w:p>
        </w:tc>
        <w:tc>
          <w:tcPr>
            <w:tcW w:w="5102" w:type="dxa"/>
          </w:tcPr>
          <w:p w14:paraId="223FC20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paymentMethods, paymentStatuses, payments</w:t>
            </w:r>
          </w:p>
        </w:tc>
      </w:tr>
    </w:tbl>
    <w:p w14:paraId="3E68649B" w14:textId="77777777" w:rsidR="002917A2" w:rsidRDefault="002917A2">
      <w:pPr>
        <w:pStyle w:val="a5"/>
        <w:jc w:val="left"/>
      </w:pPr>
    </w:p>
    <w:p w14:paraId="45E8526C" w14:textId="77777777" w:rsidR="002917A2" w:rsidRDefault="00153D08">
      <w:pPr>
        <w:pStyle w:val="a5"/>
      </w:pPr>
      <w:r>
        <w:rPr>
          <w:rFonts w:eastAsia="Times New Roman"/>
          <w:color w:val="000000"/>
        </w:rPr>
        <w:t>Важным проектным решением стало хранение денежных значений в целочисленном формате, то есть в копейках. Это исключает ошибки округления и делает операции расчета аренды и залога более предсказуемыми.</w:t>
      </w:r>
    </w:p>
    <w:p w14:paraId="7CAEC7FB" w14:textId="77777777" w:rsidR="002917A2" w:rsidRDefault="00153D08">
      <w:pPr>
        <w:pStyle w:val="a5"/>
      </w:pPr>
      <w:r>
        <w:rPr>
          <w:rFonts w:eastAsia="Times New Roman"/>
          <w:color w:val="000000"/>
        </w:rPr>
        <w:t>На рисунке 1 представлена логическая схема базы данных SportRent. На ней показаны основные таблицы и внешние ключи между пользователями, каталогом, остатками, заказами и платежами.</w:t>
      </w:r>
    </w:p>
    <w:p w14:paraId="583AE4B7" w14:textId="77777777" w:rsidR="002917A2" w:rsidRDefault="00153D08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1E233AC9" wp14:editId="4892F162">
            <wp:extent cx="5472000" cy="381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-schema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1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161F" w14:textId="77777777" w:rsidR="002917A2" w:rsidRDefault="00153D08">
      <w:pPr>
        <w:pStyle w:val="ac"/>
        <w:jc w:val="center"/>
      </w:pPr>
      <w:r>
        <w:rPr>
          <w:rFonts w:eastAsia="Times New Roman"/>
          <w:sz w:val="28"/>
        </w:rPr>
        <w:t>Рис. 1. Логическая схема базы данных SportRent</w:t>
      </w:r>
    </w:p>
    <w:p w14:paraId="4F0E94B4" w14:textId="77777777" w:rsidR="002917A2" w:rsidRDefault="00153D08">
      <w:pPr>
        <w:pStyle w:val="a5"/>
      </w:pPr>
      <w:r>
        <w:rPr>
          <w:rFonts w:eastAsia="Times New Roman"/>
          <w:color w:val="000000"/>
        </w:rPr>
        <w:t>Схема показывает, что таблица equipment образует центр каталожного контура, rentalPointEquipment связывает каталог с фактическими остатками по точкам проката, а rentOrders, orderItems и payments формируют транзакционный контур аренды. Таблица rentOrders дополнительно содержит две ссылки на rentalPoints, что позволяет отдельно хранить пункт выдачи и пункт возврата инвентаря.</w:t>
      </w:r>
    </w:p>
    <w:p w14:paraId="7D6B9760" w14:textId="77777777" w:rsidR="002917A2" w:rsidRDefault="00153D08">
      <w:pPr>
        <w:pStyle w:val="a5"/>
      </w:pPr>
      <w:r>
        <w:rPr>
          <w:rFonts w:eastAsia="Times New Roman"/>
          <w:color w:val="000000"/>
        </w:rPr>
        <w:t>Подробное описание полей приведено ниже. Наименования таблиц и колонок сохранены в том виде, в котором они реализованы в физической модели SQLite и используются прикладным кодом.</w:t>
      </w:r>
    </w:p>
    <w:p w14:paraId="239B43D9" w14:textId="77777777" w:rsidR="002917A2" w:rsidRDefault="00153D08">
      <w:pPr>
        <w:pStyle w:val="a5"/>
        <w:jc w:val="left"/>
      </w:pPr>
      <w:r>
        <w:rPr>
          <w:rFonts w:eastAsia="Times New Roman"/>
          <w:b/>
          <w:color w:val="000000"/>
        </w:rPr>
        <w:t>Справочники и классификаторы базы данных</w:t>
      </w:r>
    </w:p>
    <w:p w14:paraId="47A6E828" w14:textId="157B2FA4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3. Структура таблицы roles: справочник ролей пользователей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7F8B741F" w14:textId="77777777" w:rsidTr="006D5423">
        <w:trPr>
          <w:tblHeader/>
        </w:trPr>
        <w:tc>
          <w:tcPr>
            <w:tcW w:w="2268" w:type="dxa"/>
          </w:tcPr>
          <w:p w14:paraId="6925319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52ECD07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62053D5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7E0E241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243367FB" w14:textId="77777777" w:rsidTr="006D5423">
        <w:tc>
          <w:tcPr>
            <w:tcW w:w="2268" w:type="dxa"/>
          </w:tcPr>
          <w:p w14:paraId="23F2CD8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34C2E4F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3D7CC4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78C477C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59A211FD" w14:textId="77777777" w:rsidTr="006D5423">
        <w:tc>
          <w:tcPr>
            <w:tcW w:w="2268" w:type="dxa"/>
          </w:tcPr>
          <w:p w14:paraId="6328D0A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lastRenderedPageBreak/>
              <w:t>title</w:t>
            </w:r>
          </w:p>
        </w:tc>
        <w:tc>
          <w:tcPr>
            <w:tcW w:w="1474" w:type="dxa"/>
          </w:tcPr>
          <w:p w14:paraId="2FD8EFD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30767AF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4C57A6A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3998FA44" w14:textId="77777777" w:rsidR="002917A2" w:rsidRDefault="002917A2">
      <w:pPr>
        <w:pStyle w:val="a5"/>
        <w:jc w:val="left"/>
      </w:pPr>
    </w:p>
    <w:p w14:paraId="0CD5DBBE" w14:textId="6304206F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4. Структура таблицы orderStatuses: справочник статусов заказов аренды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2290D643" w14:textId="77777777" w:rsidTr="006D5423">
        <w:trPr>
          <w:tblHeader/>
        </w:trPr>
        <w:tc>
          <w:tcPr>
            <w:tcW w:w="2268" w:type="dxa"/>
          </w:tcPr>
          <w:p w14:paraId="035BB91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70D8F34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4DFB07D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3269DEB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7758131D" w14:textId="77777777" w:rsidTr="006D5423">
        <w:tc>
          <w:tcPr>
            <w:tcW w:w="2268" w:type="dxa"/>
          </w:tcPr>
          <w:p w14:paraId="2978976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1254A30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53FE48B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5D39394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41C07115" w14:textId="77777777" w:rsidTr="006D5423">
        <w:tc>
          <w:tcPr>
            <w:tcW w:w="2268" w:type="dxa"/>
          </w:tcPr>
          <w:p w14:paraId="08E23F1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6A9A28A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371627F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6809243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0EBF1790" w14:textId="77777777" w:rsidR="002917A2" w:rsidRDefault="002917A2">
      <w:pPr>
        <w:pStyle w:val="a5"/>
        <w:jc w:val="left"/>
      </w:pPr>
    </w:p>
    <w:p w14:paraId="5C4726E9" w14:textId="01B78A49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5. Структура таблицы paymentMethods: справочник способов оплаты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5D8533DE" w14:textId="77777777" w:rsidTr="006D5423">
        <w:trPr>
          <w:tblHeader/>
        </w:trPr>
        <w:tc>
          <w:tcPr>
            <w:tcW w:w="2268" w:type="dxa"/>
          </w:tcPr>
          <w:p w14:paraId="30AC97F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684E474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1E114E4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18F3D6D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675CC9ED" w14:textId="77777777" w:rsidTr="006D5423">
        <w:tc>
          <w:tcPr>
            <w:tcW w:w="2268" w:type="dxa"/>
          </w:tcPr>
          <w:p w14:paraId="5A23B5F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2708E1A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1AC4C4F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09C50BA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2A117D32" w14:textId="77777777" w:rsidTr="006D5423">
        <w:tc>
          <w:tcPr>
            <w:tcW w:w="2268" w:type="dxa"/>
          </w:tcPr>
          <w:p w14:paraId="6DBB752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4B89E36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03E6EED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4D64AB6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7BFC9FA8" w14:textId="77777777" w:rsidR="002917A2" w:rsidRDefault="002917A2">
      <w:pPr>
        <w:pStyle w:val="a5"/>
        <w:jc w:val="left"/>
      </w:pPr>
    </w:p>
    <w:p w14:paraId="1E1EC264" w14:textId="4243D87B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6. Структура таблицы paymentStatuses: справочник статусов платежей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7CE1FD9C" w14:textId="77777777" w:rsidTr="006D5423">
        <w:trPr>
          <w:tblHeader/>
        </w:trPr>
        <w:tc>
          <w:tcPr>
            <w:tcW w:w="2268" w:type="dxa"/>
          </w:tcPr>
          <w:p w14:paraId="1D143E4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2CA5523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5D4F61C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496683F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1ED46C41" w14:textId="77777777" w:rsidTr="006D5423">
        <w:tc>
          <w:tcPr>
            <w:tcW w:w="2268" w:type="dxa"/>
          </w:tcPr>
          <w:p w14:paraId="04CB4A2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05E9679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638752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1EF457A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55AA7EC0" w14:textId="77777777" w:rsidTr="006D5423">
        <w:tc>
          <w:tcPr>
            <w:tcW w:w="2268" w:type="dxa"/>
          </w:tcPr>
          <w:p w14:paraId="5649BC6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65CC82A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71BCD0A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739C7E6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08CD684A" w14:textId="77777777" w:rsidR="002917A2" w:rsidRDefault="002917A2">
      <w:pPr>
        <w:pStyle w:val="a5"/>
        <w:jc w:val="left"/>
      </w:pPr>
    </w:p>
    <w:p w14:paraId="23A9AF80" w14:textId="5CE84902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7. Структура таблицы equipmentConditions: справочник состояний инвентаря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7DD76D19" w14:textId="77777777" w:rsidTr="006D5423">
        <w:trPr>
          <w:tblHeader/>
        </w:trPr>
        <w:tc>
          <w:tcPr>
            <w:tcW w:w="2268" w:type="dxa"/>
          </w:tcPr>
          <w:p w14:paraId="3FBE76D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lastRenderedPageBreak/>
              <w:t>Поле</w:t>
            </w:r>
          </w:p>
        </w:tc>
        <w:tc>
          <w:tcPr>
            <w:tcW w:w="1474" w:type="dxa"/>
          </w:tcPr>
          <w:p w14:paraId="08E2494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6C214E6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54CAA98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18AD1D8A" w14:textId="77777777" w:rsidTr="006D5423">
        <w:tc>
          <w:tcPr>
            <w:tcW w:w="2268" w:type="dxa"/>
          </w:tcPr>
          <w:p w14:paraId="4C8140F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15A6C26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97D1F3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10228DF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088F6079" w14:textId="77777777" w:rsidTr="006D5423">
        <w:tc>
          <w:tcPr>
            <w:tcW w:w="2268" w:type="dxa"/>
          </w:tcPr>
          <w:p w14:paraId="445304A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3FE7875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303FDF4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1D66B73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7F74AADD" w14:textId="77777777" w:rsidR="002917A2" w:rsidRDefault="002917A2">
      <w:pPr>
        <w:pStyle w:val="a5"/>
        <w:jc w:val="left"/>
      </w:pPr>
    </w:p>
    <w:p w14:paraId="5E72A184" w14:textId="4E4BB7E0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8. Структура таблицы rentalTypes: варианты тарификации аренды и длительность периода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300ABF27" w14:textId="77777777" w:rsidTr="006D5423">
        <w:trPr>
          <w:tblHeader/>
        </w:trPr>
        <w:tc>
          <w:tcPr>
            <w:tcW w:w="2268" w:type="dxa"/>
          </w:tcPr>
          <w:p w14:paraId="6EAB320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38ABE22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3510E73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6483D18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3AA5D8E7" w14:textId="77777777" w:rsidTr="006D5423">
        <w:tc>
          <w:tcPr>
            <w:tcW w:w="2268" w:type="dxa"/>
          </w:tcPr>
          <w:p w14:paraId="2754061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5D7AB92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481D353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238EDC4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095FD40D" w14:textId="77777777" w:rsidTr="006D5423">
        <w:tc>
          <w:tcPr>
            <w:tcW w:w="2268" w:type="dxa"/>
          </w:tcPr>
          <w:p w14:paraId="077EDD7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290356B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002218E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372108E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  <w:tr w:rsidR="002917A2" w14:paraId="516D3940" w14:textId="77777777" w:rsidTr="006D5423">
        <w:tc>
          <w:tcPr>
            <w:tcW w:w="2268" w:type="dxa"/>
          </w:tcPr>
          <w:p w14:paraId="3C56ACD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code</w:t>
            </w:r>
          </w:p>
        </w:tc>
        <w:tc>
          <w:tcPr>
            <w:tcW w:w="1474" w:type="dxa"/>
          </w:tcPr>
          <w:p w14:paraId="6430D3A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4035501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Краткий символьный код справочного значения.</w:t>
            </w:r>
          </w:p>
        </w:tc>
        <w:tc>
          <w:tcPr>
            <w:tcW w:w="2268" w:type="dxa"/>
          </w:tcPr>
          <w:p w14:paraId="584E5DB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  <w:tr w:rsidR="002917A2" w14:paraId="51FBAC37" w14:textId="77777777" w:rsidTr="006D5423">
        <w:tc>
          <w:tcPr>
            <w:tcW w:w="2268" w:type="dxa"/>
          </w:tcPr>
          <w:p w14:paraId="663A1FF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unitHours</w:t>
            </w:r>
          </w:p>
        </w:tc>
        <w:tc>
          <w:tcPr>
            <w:tcW w:w="1474" w:type="dxa"/>
          </w:tcPr>
          <w:p w14:paraId="5EE85CA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133684E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Продолжительность одного тарифного интервала в часах.</w:t>
            </w:r>
          </w:p>
        </w:tc>
        <w:tc>
          <w:tcPr>
            <w:tcW w:w="2268" w:type="dxa"/>
          </w:tcPr>
          <w:p w14:paraId="2D95416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</w:tbl>
    <w:p w14:paraId="3F0AADF8" w14:textId="77777777" w:rsidR="002917A2" w:rsidRDefault="002917A2">
      <w:pPr>
        <w:pStyle w:val="a5"/>
        <w:jc w:val="left"/>
      </w:pPr>
    </w:p>
    <w:p w14:paraId="5DF10299" w14:textId="48BA8E22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9. Структура таблицы categories: категории спортивного инвентаря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2C3D522B" w14:textId="77777777" w:rsidTr="006D5423">
        <w:trPr>
          <w:tblHeader/>
        </w:trPr>
        <w:tc>
          <w:tcPr>
            <w:tcW w:w="2268" w:type="dxa"/>
          </w:tcPr>
          <w:p w14:paraId="01FD857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75F616E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7CDA3CC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5B5A24A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4B0E3A26" w14:textId="77777777" w:rsidTr="006D5423">
        <w:tc>
          <w:tcPr>
            <w:tcW w:w="2268" w:type="dxa"/>
          </w:tcPr>
          <w:p w14:paraId="47860F3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7D038C4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C292F9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2313D63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57CD144B" w14:textId="77777777" w:rsidTr="006D5423">
        <w:tc>
          <w:tcPr>
            <w:tcW w:w="2268" w:type="dxa"/>
          </w:tcPr>
          <w:p w14:paraId="7BD99DC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6687545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70BBF83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762DD83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  <w:tr w:rsidR="002917A2" w14:paraId="5783104E" w14:textId="77777777" w:rsidTr="006D5423">
        <w:tc>
          <w:tcPr>
            <w:tcW w:w="2268" w:type="dxa"/>
          </w:tcPr>
          <w:p w14:paraId="7190586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description</w:t>
            </w:r>
          </w:p>
        </w:tc>
        <w:tc>
          <w:tcPr>
            <w:tcW w:w="1474" w:type="dxa"/>
          </w:tcPr>
          <w:p w14:paraId="499BB15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74EE6B3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Развернутое описание категории инвентаря.</w:t>
            </w:r>
          </w:p>
        </w:tc>
        <w:tc>
          <w:tcPr>
            <w:tcW w:w="2268" w:type="dxa"/>
          </w:tcPr>
          <w:p w14:paraId="7994AB7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Без специальных ограничений.</w:t>
            </w:r>
          </w:p>
        </w:tc>
      </w:tr>
    </w:tbl>
    <w:p w14:paraId="5A1567F6" w14:textId="77777777" w:rsidR="002917A2" w:rsidRDefault="002917A2">
      <w:pPr>
        <w:pStyle w:val="a5"/>
        <w:jc w:val="left"/>
      </w:pPr>
    </w:p>
    <w:p w14:paraId="02422A3A" w14:textId="77777777" w:rsidR="002917A2" w:rsidRDefault="00153D08">
      <w:pPr>
        <w:pStyle w:val="ac"/>
        <w:pageBreakBefore/>
      </w:pPr>
      <w:r>
        <w:rPr>
          <w:rFonts w:eastAsia="Times New Roman"/>
          <w:sz w:val="28"/>
        </w:rPr>
        <w:lastRenderedPageBreak/>
        <w:t>Таблица 10. Структура таблицы brands: справочник брендов оборудования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07CCEE34" w14:textId="77777777" w:rsidTr="006D5423">
        <w:trPr>
          <w:tblHeader/>
        </w:trPr>
        <w:tc>
          <w:tcPr>
            <w:tcW w:w="2268" w:type="dxa"/>
          </w:tcPr>
          <w:p w14:paraId="14FBCBC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1AC5EB5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35E20BB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3BE97F7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084DB4E5" w14:textId="77777777" w:rsidTr="006D5423">
        <w:tc>
          <w:tcPr>
            <w:tcW w:w="2268" w:type="dxa"/>
          </w:tcPr>
          <w:p w14:paraId="5BDAE3C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7762486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108066D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28F634A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48E9F182" w14:textId="77777777" w:rsidTr="006D5423">
        <w:tc>
          <w:tcPr>
            <w:tcW w:w="2268" w:type="dxa"/>
          </w:tcPr>
          <w:p w14:paraId="282175B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26AD634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64C6F31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3F69623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51E2E908" w14:textId="77777777" w:rsidR="002917A2" w:rsidRDefault="002917A2">
      <w:pPr>
        <w:pStyle w:val="a5"/>
        <w:jc w:val="left"/>
      </w:pPr>
    </w:p>
    <w:p w14:paraId="3122110E" w14:textId="62644B01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11. Структура таблицы equipmentTypes: классификатор типов инвентаря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1EF441F3" w14:textId="77777777" w:rsidTr="006D5423">
        <w:trPr>
          <w:tblHeader/>
        </w:trPr>
        <w:tc>
          <w:tcPr>
            <w:tcW w:w="2268" w:type="dxa"/>
          </w:tcPr>
          <w:p w14:paraId="02F510C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0E91F2E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1020090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3807D14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0F25BACA" w14:textId="77777777" w:rsidTr="006D5423">
        <w:tc>
          <w:tcPr>
            <w:tcW w:w="2268" w:type="dxa"/>
          </w:tcPr>
          <w:p w14:paraId="1B92C0C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67F9457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0E9C2A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02DDB99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7CE53131" w14:textId="77777777" w:rsidTr="006D5423">
        <w:tc>
          <w:tcPr>
            <w:tcW w:w="2268" w:type="dxa"/>
          </w:tcPr>
          <w:p w14:paraId="357B7E3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5DA5387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2673906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3A76DC1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7F9D2DC4" w14:textId="77777777" w:rsidR="002917A2" w:rsidRDefault="002917A2">
      <w:pPr>
        <w:pStyle w:val="a5"/>
        <w:jc w:val="left"/>
      </w:pPr>
    </w:p>
    <w:p w14:paraId="1375BCF2" w14:textId="2177D6B3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12. Структура таблицы equipmentSizes: классификатор размеров инвентаря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104FD067" w14:textId="77777777" w:rsidTr="006D5423">
        <w:trPr>
          <w:tblHeader/>
        </w:trPr>
        <w:tc>
          <w:tcPr>
            <w:tcW w:w="2268" w:type="dxa"/>
          </w:tcPr>
          <w:p w14:paraId="26DE443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37EBC39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6ABAD72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1CDE1EC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5F6665BB" w14:textId="77777777" w:rsidTr="006D5423">
        <w:tc>
          <w:tcPr>
            <w:tcW w:w="2268" w:type="dxa"/>
          </w:tcPr>
          <w:p w14:paraId="60FAA88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0B211EB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10A3FEC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7E71661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6D7B4441" w14:textId="77777777" w:rsidTr="006D5423">
        <w:tc>
          <w:tcPr>
            <w:tcW w:w="2268" w:type="dxa"/>
          </w:tcPr>
          <w:p w14:paraId="7659ADF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title</w:t>
            </w:r>
          </w:p>
        </w:tc>
        <w:tc>
          <w:tcPr>
            <w:tcW w:w="1474" w:type="dxa"/>
          </w:tcPr>
          <w:p w14:paraId="6974DB2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4308B7B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Текстовое наименование сущности или справочного значения.</w:t>
            </w:r>
          </w:p>
        </w:tc>
        <w:tc>
          <w:tcPr>
            <w:tcW w:w="2268" w:type="dxa"/>
          </w:tcPr>
          <w:p w14:paraId="407BEE8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</w:tbl>
    <w:p w14:paraId="2CF651D3" w14:textId="77777777" w:rsidR="002917A2" w:rsidRDefault="002917A2">
      <w:pPr>
        <w:pStyle w:val="a5"/>
        <w:jc w:val="left"/>
      </w:pPr>
    </w:p>
    <w:p w14:paraId="00ADC7D3" w14:textId="77777777" w:rsidR="002917A2" w:rsidRDefault="00153D08" w:rsidP="006D5423">
      <w:pPr>
        <w:pStyle w:val="a5"/>
        <w:ind w:firstLine="0"/>
        <w:jc w:val="left"/>
      </w:pPr>
      <w:r>
        <w:rPr>
          <w:rFonts w:eastAsia="Times New Roman"/>
          <w:b/>
          <w:color w:val="000000"/>
        </w:rPr>
        <w:t>Операционные сущности базы данных</w:t>
      </w:r>
    </w:p>
    <w:p w14:paraId="5AE1F61A" w14:textId="40B417B1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13. Структура таблицы rentalPoints: пункты выдачи и возврата инвентаря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1A91603C" w14:textId="77777777" w:rsidTr="006D5423">
        <w:trPr>
          <w:tblHeader/>
        </w:trPr>
        <w:tc>
          <w:tcPr>
            <w:tcW w:w="2268" w:type="dxa"/>
          </w:tcPr>
          <w:p w14:paraId="29AB224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254E728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4D8D81F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48C0769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1E5C240A" w14:textId="77777777" w:rsidTr="006D5423">
        <w:tc>
          <w:tcPr>
            <w:tcW w:w="2268" w:type="dxa"/>
          </w:tcPr>
          <w:p w14:paraId="5625A32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7CF1FD3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A8B26B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7758A26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5CAF6837" w14:textId="77777777" w:rsidTr="006D5423">
        <w:tc>
          <w:tcPr>
            <w:tcW w:w="2268" w:type="dxa"/>
          </w:tcPr>
          <w:p w14:paraId="4FDF519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name</w:t>
            </w:r>
          </w:p>
        </w:tc>
        <w:tc>
          <w:tcPr>
            <w:tcW w:w="1474" w:type="dxa"/>
          </w:tcPr>
          <w:p w14:paraId="454A3CB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4C08F68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Наименование пункта проката.</w:t>
            </w:r>
          </w:p>
        </w:tc>
        <w:tc>
          <w:tcPr>
            <w:tcW w:w="2268" w:type="dxa"/>
          </w:tcPr>
          <w:p w14:paraId="0EE75B8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7BC47FE7" w14:textId="77777777" w:rsidTr="006D5423">
        <w:tc>
          <w:tcPr>
            <w:tcW w:w="2268" w:type="dxa"/>
          </w:tcPr>
          <w:p w14:paraId="503DF0D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lastRenderedPageBreak/>
              <w:t>address</w:t>
            </w:r>
          </w:p>
        </w:tc>
        <w:tc>
          <w:tcPr>
            <w:tcW w:w="1474" w:type="dxa"/>
          </w:tcPr>
          <w:p w14:paraId="734CCF9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64C537E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Почтовый адрес объекта.</w:t>
            </w:r>
          </w:p>
        </w:tc>
        <w:tc>
          <w:tcPr>
            <w:tcW w:w="2268" w:type="dxa"/>
          </w:tcPr>
          <w:p w14:paraId="7CFFC8B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33339D26" w14:textId="77777777" w:rsidTr="006D5423">
        <w:tc>
          <w:tcPr>
            <w:tcW w:w="2268" w:type="dxa"/>
          </w:tcPr>
          <w:p w14:paraId="3C6BB65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phone</w:t>
            </w:r>
          </w:p>
        </w:tc>
        <w:tc>
          <w:tcPr>
            <w:tcW w:w="1474" w:type="dxa"/>
          </w:tcPr>
          <w:p w14:paraId="0B3EA6A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7D8B60D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Контактный телефон.</w:t>
            </w:r>
          </w:p>
        </w:tc>
        <w:tc>
          <w:tcPr>
            <w:tcW w:w="2268" w:type="dxa"/>
          </w:tcPr>
          <w:p w14:paraId="670E85E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Без специальных ограничений.</w:t>
            </w:r>
          </w:p>
        </w:tc>
      </w:tr>
    </w:tbl>
    <w:p w14:paraId="5E20976A" w14:textId="77777777" w:rsidR="002917A2" w:rsidRDefault="002917A2">
      <w:pPr>
        <w:pStyle w:val="a5"/>
        <w:jc w:val="left"/>
      </w:pPr>
    </w:p>
    <w:p w14:paraId="5B6F6161" w14:textId="005B7CE3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14. Структура таблицы users: учетные записи клиентов и сотрудников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393F4819" w14:textId="77777777" w:rsidTr="006D5423">
        <w:trPr>
          <w:tblHeader/>
        </w:trPr>
        <w:tc>
          <w:tcPr>
            <w:tcW w:w="2268" w:type="dxa"/>
          </w:tcPr>
          <w:p w14:paraId="5AF7A25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691B2D0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529C694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5580621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37B154B4" w14:textId="77777777" w:rsidTr="006D5423">
        <w:tc>
          <w:tcPr>
            <w:tcW w:w="2268" w:type="dxa"/>
          </w:tcPr>
          <w:p w14:paraId="4BBDAEB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46E46ED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447CBEB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00AE3EF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4A6E7F69" w14:textId="77777777" w:rsidTr="006D5423">
        <w:tc>
          <w:tcPr>
            <w:tcW w:w="2268" w:type="dxa"/>
          </w:tcPr>
          <w:p w14:paraId="290B5D3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idRole</w:t>
            </w:r>
          </w:p>
        </w:tc>
        <w:tc>
          <w:tcPr>
            <w:tcW w:w="1474" w:type="dxa"/>
          </w:tcPr>
          <w:p w14:paraId="3404453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22E07CA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роль пользователя.</w:t>
            </w:r>
          </w:p>
        </w:tc>
        <w:tc>
          <w:tcPr>
            <w:tcW w:w="2268" w:type="dxa"/>
          </w:tcPr>
          <w:p w14:paraId="191B613F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roles.id; NOT NULL</w:t>
            </w:r>
          </w:p>
        </w:tc>
      </w:tr>
      <w:tr w:rsidR="002917A2" w14:paraId="07741176" w14:textId="77777777" w:rsidTr="006D5423">
        <w:tc>
          <w:tcPr>
            <w:tcW w:w="2268" w:type="dxa"/>
          </w:tcPr>
          <w:p w14:paraId="0C1AAA9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firstName</w:t>
            </w:r>
          </w:p>
        </w:tc>
        <w:tc>
          <w:tcPr>
            <w:tcW w:w="1474" w:type="dxa"/>
          </w:tcPr>
          <w:p w14:paraId="760F860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4C966BB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Имя пользователя.</w:t>
            </w:r>
          </w:p>
        </w:tc>
        <w:tc>
          <w:tcPr>
            <w:tcW w:w="2268" w:type="dxa"/>
          </w:tcPr>
          <w:p w14:paraId="41AF91A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570FAC99" w14:textId="77777777" w:rsidTr="006D5423">
        <w:tc>
          <w:tcPr>
            <w:tcW w:w="2268" w:type="dxa"/>
          </w:tcPr>
          <w:p w14:paraId="0ACE822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lastName</w:t>
            </w:r>
          </w:p>
        </w:tc>
        <w:tc>
          <w:tcPr>
            <w:tcW w:w="1474" w:type="dxa"/>
          </w:tcPr>
          <w:p w14:paraId="2F640B6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2C16443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Фамилия пользователя.</w:t>
            </w:r>
          </w:p>
        </w:tc>
        <w:tc>
          <w:tcPr>
            <w:tcW w:w="2268" w:type="dxa"/>
          </w:tcPr>
          <w:p w14:paraId="6D43A4A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3C62D658" w14:textId="77777777" w:rsidTr="006D5423">
        <w:tc>
          <w:tcPr>
            <w:tcW w:w="2268" w:type="dxa"/>
          </w:tcPr>
          <w:p w14:paraId="0F5D4A0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email</w:t>
            </w:r>
          </w:p>
        </w:tc>
        <w:tc>
          <w:tcPr>
            <w:tcW w:w="1474" w:type="dxa"/>
          </w:tcPr>
          <w:p w14:paraId="08ED4C8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129D9F0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Адрес электронной почты пользователя.</w:t>
            </w:r>
          </w:p>
        </w:tc>
        <w:tc>
          <w:tcPr>
            <w:tcW w:w="2268" w:type="dxa"/>
          </w:tcPr>
          <w:p w14:paraId="43EB7E8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  <w:tr w:rsidR="002917A2" w14:paraId="64E2AA3F" w14:textId="77777777" w:rsidTr="006D5423">
        <w:tc>
          <w:tcPr>
            <w:tcW w:w="2268" w:type="dxa"/>
          </w:tcPr>
          <w:p w14:paraId="36C5AFC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phone</w:t>
            </w:r>
          </w:p>
        </w:tc>
        <w:tc>
          <w:tcPr>
            <w:tcW w:w="1474" w:type="dxa"/>
          </w:tcPr>
          <w:p w14:paraId="58F46B6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33C87A8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Контактный телефон пользователя.</w:t>
            </w:r>
          </w:p>
        </w:tc>
        <w:tc>
          <w:tcPr>
            <w:tcW w:w="2268" w:type="dxa"/>
          </w:tcPr>
          <w:p w14:paraId="2D10498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  <w:tr w:rsidR="002917A2" w14:paraId="6CDD6824" w14:textId="77777777" w:rsidTr="006D5423">
        <w:tc>
          <w:tcPr>
            <w:tcW w:w="2268" w:type="dxa"/>
          </w:tcPr>
          <w:p w14:paraId="66AA0EA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passwordHash</w:t>
            </w:r>
          </w:p>
        </w:tc>
        <w:tc>
          <w:tcPr>
            <w:tcW w:w="1474" w:type="dxa"/>
          </w:tcPr>
          <w:p w14:paraId="2501C9E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50AA9E1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Пароль или его строковое представление, используемое в демонстрационной авторизации.</w:t>
            </w:r>
          </w:p>
        </w:tc>
        <w:tc>
          <w:tcPr>
            <w:tcW w:w="2268" w:type="dxa"/>
          </w:tcPr>
          <w:p w14:paraId="3C7EF08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:rsidRPr="00852C56" w14:paraId="6C85BFDB" w14:textId="77777777" w:rsidTr="006D5423">
        <w:tc>
          <w:tcPr>
            <w:tcW w:w="2268" w:type="dxa"/>
          </w:tcPr>
          <w:p w14:paraId="04F120C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dateCreated</w:t>
            </w:r>
          </w:p>
        </w:tc>
        <w:tc>
          <w:tcPr>
            <w:tcW w:w="1474" w:type="dxa"/>
          </w:tcPr>
          <w:p w14:paraId="3182EA6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06682EA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Дата и время создания записи.</w:t>
            </w:r>
          </w:p>
        </w:tc>
        <w:tc>
          <w:tcPr>
            <w:tcW w:w="2268" w:type="dxa"/>
          </w:tcPr>
          <w:p w14:paraId="65D30C24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NOT NULL; DEFAULT CURRENT_TIMESTAMP</w:t>
            </w:r>
          </w:p>
        </w:tc>
      </w:tr>
    </w:tbl>
    <w:p w14:paraId="621E1B49" w14:textId="77777777" w:rsidR="002917A2" w:rsidRPr="006D5423" w:rsidRDefault="002917A2">
      <w:pPr>
        <w:pStyle w:val="a5"/>
        <w:jc w:val="left"/>
        <w:rPr>
          <w:lang w:val="en-US"/>
        </w:rPr>
      </w:pPr>
    </w:p>
    <w:p w14:paraId="637B2E06" w14:textId="2A849383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15. Структура таблицы equipment: карточки позиций спортивного инвентаря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1F75C4B4" w14:textId="77777777" w:rsidTr="006D5423">
        <w:trPr>
          <w:tblHeader/>
        </w:trPr>
        <w:tc>
          <w:tcPr>
            <w:tcW w:w="2268" w:type="dxa"/>
          </w:tcPr>
          <w:p w14:paraId="07A1805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59C61DA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206BFCB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69CAADA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4D7B26B9" w14:textId="77777777" w:rsidTr="006D5423">
        <w:tc>
          <w:tcPr>
            <w:tcW w:w="2268" w:type="dxa"/>
          </w:tcPr>
          <w:p w14:paraId="0407F4B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4044340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138D9E3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3AFB15A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300B9B0F" w14:textId="77777777" w:rsidTr="006D5423">
        <w:tc>
          <w:tcPr>
            <w:tcW w:w="2268" w:type="dxa"/>
          </w:tcPr>
          <w:p w14:paraId="08896CB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idCategory</w:t>
            </w:r>
          </w:p>
        </w:tc>
        <w:tc>
          <w:tcPr>
            <w:tcW w:w="1474" w:type="dxa"/>
          </w:tcPr>
          <w:p w14:paraId="1B1D46D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4D34223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категорию инвентаря.</w:t>
            </w:r>
          </w:p>
        </w:tc>
        <w:tc>
          <w:tcPr>
            <w:tcW w:w="2268" w:type="dxa"/>
          </w:tcPr>
          <w:p w14:paraId="64126077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categories.id; NOT NULL</w:t>
            </w:r>
          </w:p>
        </w:tc>
      </w:tr>
      <w:tr w:rsidR="002917A2" w:rsidRPr="00852C56" w14:paraId="654671B2" w14:textId="77777777" w:rsidTr="006D5423">
        <w:tc>
          <w:tcPr>
            <w:tcW w:w="2268" w:type="dxa"/>
          </w:tcPr>
          <w:p w14:paraId="4848628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idBrand</w:t>
            </w:r>
          </w:p>
        </w:tc>
        <w:tc>
          <w:tcPr>
            <w:tcW w:w="1474" w:type="dxa"/>
          </w:tcPr>
          <w:p w14:paraId="1BF85A8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21B5376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бренд оборудования.</w:t>
            </w:r>
          </w:p>
        </w:tc>
        <w:tc>
          <w:tcPr>
            <w:tcW w:w="2268" w:type="dxa"/>
          </w:tcPr>
          <w:p w14:paraId="401AF56F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brands.id; NOT NULL</w:t>
            </w:r>
          </w:p>
        </w:tc>
      </w:tr>
      <w:tr w:rsidR="002917A2" w:rsidRPr="00852C56" w14:paraId="5AF6B033" w14:textId="77777777" w:rsidTr="006D5423">
        <w:tc>
          <w:tcPr>
            <w:tcW w:w="2268" w:type="dxa"/>
          </w:tcPr>
          <w:p w14:paraId="5A84B9B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idType</w:t>
            </w:r>
          </w:p>
        </w:tc>
        <w:tc>
          <w:tcPr>
            <w:tcW w:w="1474" w:type="dxa"/>
          </w:tcPr>
          <w:p w14:paraId="30D58B9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B588E6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тип инвентаря.</w:t>
            </w:r>
          </w:p>
        </w:tc>
        <w:tc>
          <w:tcPr>
            <w:tcW w:w="2268" w:type="dxa"/>
          </w:tcPr>
          <w:p w14:paraId="5F5BAC87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equipmentTypes.id; NOT NULL</w:t>
            </w:r>
          </w:p>
        </w:tc>
      </w:tr>
      <w:tr w:rsidR="002917A2" w14:paraId="389B4D20" w14:textId="77777777" w:rsidTr="006D5423">
        <w:tc>
          <w:tcPr>
            <w:tcW w:w="2268" w:type="dxa"/>
          </w:tcPr>
          <w:p w14:paraId="44D289B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lastRenderedPageBreak/>
              <w:t>title</w:t>
            </w:r>
          </w:p>
        </w:tc>
        <w:tc>
          <w:tcPr>
            <w:tcW w:w="1474" w:type="dxa"/>
          </w:tcPr>
          <w:p w14:paraId="5BFA0E9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230F94C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Наименование позиции инвентаря, отображаемое в каталоге.</w:t>
            </w:r>
          </w:p>
        </w:tc>
        <w:tc>
          <w:tcPr>
            <w:tcW w:w="2268" w:type="dxa"/>
          </w:tcPr>
          <w:p w14:paraId="27CB2D7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4D529219" w14:textId="77777777" w:rsidTr="006D5423">
        <w:tc>
          <w:tcPr>
            <w:tcW w:w="2268" w:type="dxa"/>
          </w:tcPr>
          <w:p w14:paraId="38EA8EE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description</w:t>
            </w:r>
          </w:p>
        </w:tc>
        <w:tc>
          <w:tcPr>
            <w:tcW w:w="1474" w:type="dxa"/>
          </w:tcPr>
          <w:p w14:paraId="197827C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319BCA0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Описание характеристик и особенностей позиции инвентаря.</w:t>
            </w:r>
          </w:p>
        </w:tc>
        <w:tc>
          <w:tcPr>
            <w:tcW w:w="2268" w:type="dxa"/>
          </w:tcPr>
          <w:p w14:paraId="40A321C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Без специальных ограничений.</w:t>
            </w:r>
          </w:p>
        </w:tc>
      </w:tr>
      <w:tr w:rsidR="002917A2" w14:paraId="39D1BACA" w14:textId="77777777" w:rsidTr="006D5423">
        <w:tc>
          <w:tcPr>
            <w:tcW w:w="2268" w:type="dxa"/>
          </w:tcPr>
          <w:p w14:paraId="73BBB0A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model</w:t>
            </w:r>
          </w:p>
        </w:tc>
        <w:tc>
          <w:tcPr>
            <w:tcW w:w="1474" w:type="dxa"/>
          </w:tcPr>
          <w:p w14:paraId="027411B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39D9663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Модель или артикул позиции инвентаря.</w:t>
            </w:r>
          </w:p>
        </w:tc>
        <w:tc>
          <w:tcPr>
            <w:tcW w:w="2268" w:type="dxa"/>
          </w:tcPr>
          <w:p w14:paraId="6433FF3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Без специальных ограничений.</w:t>
            </w:r>
          </w:p>
        </w:tc>
      </w:tr>
    </w:tbl>
    <w:p w14:paraId="3DF7B5DE" w14:textId="77777777" w:rsidR="002917A2" w:rsidRDefault="002917A2">
      <w:pPr>
        <w:pStyle w:val="a5"/>
        <w:jc w:val="left"/>
      </w:pPr>
    </w:p>
    <w:p w14:paraId="66BA6CD9" w14:textId="3F35776D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16. Структура таблицы equipmentRates: тарифы аренды и залог по позициям инвентаря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4A3E2F50" w14:textId="77777777" w:rsidTr="006D5423">
        <w:trPr>
          <w:tblHeader/>
        </w:trPr>
        <w:tc>
          <w:tcPr>
            <w:tcW w:w="2268" w:type="dxa"/>
          </w:tcPr>
          <w:p w14:paraId="18EEA64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166E161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185316F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46A5306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2EEEC85A" w14:textId="77777777" w:rsidTr="006D5423">
        <w:tc>
          <w:tcPr>
            <w:tcW w:w="2268" w:type="dxa"/>
          </w:tcPr>
          <w:p w14:paraId="4EA9F8B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69B83AF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5BBBA49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48A64D4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1F23D89A" w14:textId="77777777" w:rsidTr="006D5423">
        <w:tc>
          <w:tcPr>
            <w:tcW w:w="2268" w:type="dxa"/>
          </w:tcPr>
          <w:p w14:paraId="1988E35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idEquipment</w:t>
            </w:r>
          </w:p>
        </w:tc>
        <w:tc>
          <w:tcPr>
            <w:tcW w:w="1474" w:type="dxa"/>
          </w:tcPr>
          <w:p w14:paraId="33862E6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DAE652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позицию инвентаря.</w:t>
            </w:r>
          </w:p>
        </w:tc>
        <w:tc>
          <w:tcPr>
            <w:tcW w:w="2268" w:type="dxa"/>
          </w:tcPr>
          <w:p w14:paraId="666A82AB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equipment.id, DELETE CASCADE; NOT NULL</w:t>
            </w:r>
          </w:p>
        </w:tc>
      </w:tr>
      <w:tr w:rsidR="002917A2" w:rsidRPr="00852C56" w14:paraId="7C1C04FE" w14:textId="77777777" w:rsidTr="006D5423">
        <w:tc>
          <w:tcPr>
            <w:tcW w:w="2268" w:type="dxa"/>
          </w:tcPr>
          <w:p w14:paraId="3D3956C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idRentalType</w:t>
            </w:r>
          </w:p>
        </w:tc>
        <w:tc>
          <w:tcPr>
            <w:tcW w:w="1474" w:type="dxa"/>
          </w:tcPr>
          <w:p w14:paraId="5BC3BB8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7EFF228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тип тарифа аренды.</w:t>
            </w:r>
          </w:p>
        </w:tc>
        <w:tc>
          <w:tcPr>
            <w:tcW w:w="2268" w:type="dxa"/>
          </w:tcPr>
          <w:p w14:paraId="1CDD97FA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rentalTypes.id; NOT NULL</w:t>
            </w:r>
          </w:p>
        </w:tc>
      </w:tr>
      <w:tr w:rsidR="002917A2" w14:paraId="21D84125" w14:textId="77777777" w:rsidTr="006D5423">
        <w:tc>
          <w:tcPr>
            <w:tcW w:w="2268" w:type="dxa"/>
          </w:tcPr>
          <w:p w14:paraId="59F886C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price</w:t>
            </w:r>
          </w:p>
        </w:tc>
        <w:tc>
          <w:tcPr>
            <w:tcW w:w="1474" w:type="dxa"/>
          </w:tcPr>
          <w:p w14:paraId="2E582A2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755350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Стоимость аренды за выбранный тарифный период.</w:t>
            </w:r>
          </w:p>
        </w:tc>
        <w:tc>
          <w:tcPr>
            <w:tcW w:w="2268" w:type="dxa"/>
          </w:tcPr>
          <w:p w14:paraId="6ADFAC0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6C5CE9BF" w14:textId="77777777" w:rsidTr="006D5423">
        <w:tc>
          <w:tcPr>
            <w:tcW w:w="2268" w:type="dxa"/>
          </w:tcPr>
          <w:p w14:paraId="0047FAC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deposit</w:t>
            </w:r>
          </w:p>
        </w:tc>
        <w:tc>
          <w:tcPr>
            <w:tcW w:w="1474" w:type="dxa"/>
          </w:tcPr>
          <w:p w14:paraId="646CE2C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4044225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Сумма залога по позиции инвентаря.</w:t>
            </w:r>
          </w:p>
        </w:tc>
        <w:tc>
          <w:tcPr>
            <w:tcW w:w="2268" w:type="dxa"/>
          </w:tcPr>
          <w:p w14:paraId="10E6411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NULL; DEFAULT 0</w:t>
            </w:r>
          </w:p>
        </w:tc>
      </w:tr>
    </w:tbl>
    <w:p w14:paraId="43803A06" w14:textId="77777777" w:rsidR="002917A2" w:rsidRDefault="002917A2">
      <w:pPr>
        <w:pStyle w:val="a5"/>
        <w:jc w:val="left"/>
      </w:pPr>
    </w:p>
    <w:p w14:paraId="293ED8EA" w14:textId="77777777" w:rsidR="002917A2" w:rsidRDefault="00153D08">
      <w:pPr>
        <w:pStyle w:val="a5"/>
        <w:jc w:val="left"/>
      </w:pPr>
      <w:r>
        <w:rPr>
          <w:rFonts w:eastAsia="Times New Roman"/>
          <w:color w:val="000000"/>
        </w:rPr>
        <w:t>Для таблицы equipmentRates дополнительно заданы составные ограничения уникальности: UNIQUE(idEquipment, idRentalType).</w:t>
      </w:r>
    </w:p>
    <w:p w14:paraId="053E31BF" w14:textId="3349C6FF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17. Структура таблицы rentalPointEquipment: остатки инвентаря по пунктам проката, размерам и состояниям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6EA9EF1C" w14:textId="77777777" w:rsidTr="006D5423">
        <w:trPr>
          <w:tblHeader/>
        </w:trPr>
        <w:tc>
          <w:tcPr>
            <w:tcW w:w="2268" w:type="dxa"/>
          </w:tcPr>
          <w:p w14:paraId="3E07106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300E0D9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262C84E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14F3F92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50E491A7" w14:textId="77777777" w:rsidTr="006D5423">
        <w:tc>
          <w:tcPr>
            <w:tcW w:w="2268" w:type="dxa"/>
          </w:tcPr>
          <w:p w14:paraId="0846E9E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2387150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103DD76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2F7C5C1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7B8FA5DA" w14:textId="77777777" w:rsidTr="006D5423">
        <w:tc>
          <w:tcPr>
            <w:tcW w:w="2268" w:type="dxa"/>
          </w:tcPr>
          <w:p w14:paraId="6BB4843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idRentalPoint</w:t>
            </w:r>
          </w:p>
        </w:tc>
        <w:tc>
          <w:tcPr>
            <w:tcW w:w="1474" w:type="dxa"/>
          </w:tcPr>
          <w:p w14:paraId="074115F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6F357A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пункт проката.</w:t>
            </w:r>
          </w:p>
        </w:tc>
        <w:tc>
          <w:tcPr>
            <w:tcW w:w="2268" w:type="dxa"/>
          </w:tcPr>
          <w:p w14:paraId="207675BD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rentalPoints.id; NOT NULL</w:t>
            </w:r>
          </w:p>
        </w:tc>
      </w:tr>
      <w:tr w:rsidR="002917A2" w:rsidRPr="00852C56" w14:paraId="5910ABCA" w14:textId="77777777" w:rsidTr="006D5423">
        <w:tc>
          <w:tcPr>
            <w:tcW w:w="2268" w:type="dxa"/>
          </w:tcPr>
          <w:p w14:paraId="50DAA65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idEquipment</w:t>
            </w:r>
          </w:p>
        </w:tc>
        <w:tc>
          <w:tcPr>
            <w:tcW w:w="1474" w:type="dxa"/>
          </w:tcPr>
          <w:p w14:paraId="6F2D158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2F9FAA6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позицию инвентаря.</w:t>
            </w:r>
          </w:p>
        </w:tc>
        <w:tc>
          <w:tcPr>
            <w:tcW w:w="2268" w:type="dxa"/>
          </w:tcPr>
          <w:p w14:paraId="1B59A4B6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equipment.id; NOT NULL</w:t>
            </w:r>
          </w:p>
        </w:tc>
      </w:tr>
      <w:tr w:rsidR="002917A2" w:rsidRPr="00852C56" w14:paraId="47F5FE05" w14:textId="77777777" w:rsidTr="006D5423">
        <w:tc>
          <w:tcPr>
            <w:tcW w:w="2268" w:type="dxa"/>
          </w:tcPr>
          <w:p w14:paraId="6F9B3DC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lastRenderedPageBreak/>
              <w:t>idEquipmentCondition</w:t>
            </w:r>
          </w:p>
        </w:tc>
        <w:tc>
          <w:tcPr>
            <w:tcW w:w="1474" w:type="dxa"/>
          </w:tcPr>
          <w:p w14:paraId="319DA32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789014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состояние инвентаря.</w:t>
            </w:r>
          </w:p>
        </w:tc>
        <w:tc>
          <w:tcPr>
            <w:tcW w:w="2268" w:type="dxa"/>
          </w:tcPr>
          <w:p w14:paraId="2E031980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equipmentConditions.id; NOT NULL</w:t>
            </w:r>
          </w:p>
        </w:tc>
      </w:tr>
      <w:tr w:rsidR="002917A2" w:rsidRPr="00852C56" w14:paraId="0AE9C3A9" w14:textId="77777777" w:rsidTr="006D5423">
        <w:tc>
          <w:tcPr>
            <w:tcW w:w="2268" w:type="dxa"/>
          </w:tcPr>
          <w:p w14:paraId="431EDA5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idSize</w:t>
            </w:r>
          </w:p>
        </w:tc>
        <w:tc>
          <w:tcPr>
            <w:tcW w:w="1474" w:type="dxa"/>
          </w:tcPr>
          <w:p w14:paraId="11AAEAE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501D18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размер инвентаря.</w:t>
            </w:r>
          </w:p>
        </w:tc>
        <w:tc>
          <w:tcPr>
            <w:tcW w:w="2268" w:type="dxa"/>
          </w:tcPr>
          <w:p w14:paraId="11D09B7D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equipmentSizes.id; NOT NULL</w:t>
            </w:r>
          </w:p>
        </w:tc>
      </w:tr>
      <w:tr w:rsidR="002917A2" w14:paraId="193F93F5" w14:textId="77777777" w:rsidTr="006D5423">
        <w:tc>
          <w:tcPr>
            <w:tcW w:w="2268" w:type="dxa"/>
          </w:tcPr>
          <w:p w14:paraId="4503D52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totalQuantity</w:t>
            </w:r>
          </w:p>
        </w:tc>
        <w:tc>
          <w:tcPr>
            <w:tcW w:w="1474" w:type="dxa"/>
          </w:tcPr>
          <w:p w14:paraId="3F1614B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4D2468A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Общее количество единиц инвентаря в точке проката.</w:t>
            </w:r>
          </w:p>
        </w:tc>
        <w:tc>
          <w:tcPr>
            <w:tcW w:w="2268" w:type="dxa"/>
          </w:tcPr>
          <w:p w14:paraId="08CF717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03FA6B6B" w14:textId="77777777" w:rsidTr="006D5423">
        <w:tc>
          <w:tcPr>
            <w:tcW w:w="2268" w:type="dxa"/>
          </w:tcPr>
          <w:p w14:paraId="371BCF4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availableQuantity</w:t>
            </w:r>
          </w:p>
        </w:tc>
        <w:tc>
          <w:tcPr>
            <w:tcW w:w="1474" w:type="dxa"/>
          </w:tcPr>
          <w:p w14:paraId="40ECD11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581ED69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Количество единиц, доступных для выдачи в аренду.</w:t>
            </w:r>
          </w:p>
        </w:tc>
        <w:tc>
          <w:tcPr>
            <w:tcW w:w="2268" w:type="dxa"/>
          </w:tcPr>
          <w:p w14:paraId="321C552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</w:tbl>
    <w:p w14:paraId="38F7A397" w14:textId="77777777" w:rsidR="002917A2" w:rsidRDefault="002917A2">
      <w:pPr>
        <w:pStyle w:val="a5"/>
        <w:jc w:val="left"/>
      </w:pPr>
    </w:p>
    <w:p w14:paraId="0F4BA8C8" w14:textId="77777777" w:rsidR="002917A2" w:rsidRDefault="00153D08">
      <w:pPr>
        <w:pStyle w:val="a5"/>
        <w:jc w:val="left"/>
      </w:pPr>
      <w:r>
        <w:rPr>
          <w:rFonts w:eastAsia="Times New Roman"/>
          <w:color w:val="000000"/>
        </w:rPr>
        <w:t>Для таблицы rentalPointEquipment дополнительно заданы составные ограничения уникальности: UNIQUE(idRentalPoint, idEquipment, idEquipmentCondition, idSize).</w:t>
      </w:r>
    </w:p>
    <w:p w14:paraId="058642A6" w14:textId="03F8E498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18. Структура таблицы images: локальные графические ресурсы приложения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6DB24D4E" w14:textId="77777777" w:rsidTr="006D5423">
        <w:trPr>
          <w:tblHeader/>
        </w:trPr>
        <w:tc>
          <w:tcPr>
            <w:tcW w:w="2268" w:type="dxa"/>
          </w:tcPr>
          <w:p w14:paraId="0AB77BF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3C1AE21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6E6114E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1D6CB04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0AD8C64C" w14:textId="77777777" w:rsidTr="006D5423">
        <w:tc>
          <w:tcPr>
            <w:tcW w:w="2268" w:type="dxa"/>
          </w:tcPr>
          <w:p w14:paraId="6C4CA32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531C8FF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9CB235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51176DB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14:paraId="5273A12B" w14:textId="77777777" w:rsidTr="006D5423">
        <w:tc>
          <w:tcPr>
            <w:tcW w:w="2268" w:type="dxa"/>
          </w:tcPr>
          <w:p w14:paraId="393C09A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url</w:t>
            </w:r>
          </w:p>
        </w:tc>
        <w:tc>
          <w:tcPr>
            <w:tcW w:w="1474" w:type="dxa"/>
          </w:tcPr>
          <w:p w14:paraId="4F4B46C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15E7047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Путь к изображению, встроенному в приложение или поставляемому вместе с ним.</w:t>
            </w:r>
          </w:p>
        </w:tc>
        <w:tc>
          <w:tcPr>
            <w:tcW w:w="2268" w:type="dxa"/>
          </w:tcPr>
          <w:p w14:paraId="5AA3A16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UNIQUE; NOT NULL</w:t>
            </w:r>
          </w:p>
        </w:tc>
      </w:tr>
      <w:tr w:rsidR="002917A2" w:rsidRPr="00852C56" w14:paraId="3D43996B" w14:textId="77777777" w:rsidTr="006D5423">
        <w:tc>
          <w:tcPr>
            <w:tcW w:w="2268" w:type="dxa"/>
          </w:tcPr>
          <w:p w14:paraId="38FAC3A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dateCreated</w:t>
            </w:r>
          </w:p>
        </w:tc>
        <w:tc>
          <w:tcPr>
            <w:tcW w:w="1474" w:type="dxa"/>
          </w:tcPr>
          <w:p w14:paraId="073130D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052A968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Дата и время создания записи.</w:t>
            </w:r>
          </w:p>
        </w:tc>
        <w:tc>
          <w:tcPr>
            <w:tcW w:w="2268" w:type="dxa"/>
          </w:tcPr>
          <w:p w14:paraId="4DDD48ED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NOT NULL; DEFAULT CURRENT_TIMESTAMP</w:t>
            </w:r>
          </w:p>
        </w:tc>
      </w:tr>
    </w:tbl>
    <w:p w14:paraId="6561783C" w14:textId="77777777" w:rsidR="002917A2" w:rsidRPr="006D5423" w:rsidRDefault="002917A2">
      <w:pPr>
        <w:pStyle w:val="a5"/>
        <w:jc w:val="left"/>
        <w:rPr>
          <w:lang w:val="en-US"/>
        </w:rPr>
      </w:pPr>
    </w:p>
    <w:p w14:paraId="4773CE02" w14:textId="3821DA9A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19. Структура таблицы equipmentPhotos: связь между позициями инвентаря и изображениями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4D4DE3CC" w14:textId="77777777" w:rsidTr="006D5423">
        <w:trPr>
          <w:tblHeader/>
        </w:trPr>
        <w:tc>
          <w:tcPr>
            <w:tcW w:w="2268" w:type="dxa"/>
          </w:tcPr>
          <w:p w14:paraId="40B2F39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2C3727D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5B0144D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5ABADA1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4C6CE66D" w14:textId="77777777" w:rsidTr="006D5423">
        <w:tc>
          <w:tcPr>
            <w:tcW w:w="2268" w:type="dxa"/>
          </w:tcPr>
          <w:p w14:paraId="4028E67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7C1E6FD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6B6958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15933BE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6FE0F7AB" w14:textId="77777777" w:rsidTr="006D5423">
        <w:tc>
          <w:tcPr>
            <w:tcW w:w="2268" w:type="dxa"/>
          </w:tcPr>
          <w:p w14:paraId="08D0CC9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idEquipment</w:t>
            </w:r>
          </w:p>
        </w:tc>
        <w:tc>
          <w:tcPr>
            <w:tcW w:w="1474" w:type="dxa"/>
          </w:tcPr>
          <w:p w14:paraId="4D44E93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7B487B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позицию инвентаря.</w:t>
            </w:r>
          </w:p>
        </w:tc>
        <w:tc>
          <w:tcPr>
            <w:tcW w:w="2268" w:type="dxa"/>
          </w:tcPr>
          <w:p w14:paraId="13C7B7C0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equipment.id, DELETE CASCADE; NOT NULL</w:t>
            </w:r>
          </w:p>
        </w:tc>
      </w:tr>
      <w:tr w:rsidR="002917A2" w:rsidRPr="00852C56" w14:paraId="5FCA6C23" w14:textId="77777777" w:rsidTr="006D5423">
        <w:tc>
          <w:tcPr>
            <w:tcW w:w="2268" w:type="dxa"/>
          </w:tcPr>
          <w:p w14:paraId="248A60C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lastRenderedPageBreak/>
              <w:t>idImage</w:t>
            </w:r>
          </w:p>
        </w:tc>
        <w:tc>
          <w:tcPr>
            <w:tcW w:w="1474" w:type="dxa"/>
          </w:tcPr>
          <w:p w14:paraId="6BB0276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5FE3BA0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изображение.</w:t>
            </w:r>
          </w:p>
        </w:tc>
        <w:tc>
          <w:tcPr>
            <w:tcW w:w="2268" w:type="dxa"/>
          </w:tcPr>
          <w:p w14:paraId="3E65BB2C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images.id, DELETE CASCADE; NOT NULL</w:t>
            </w:r>
          </w:p>
        </w:tc>
      </w:tr>
    </w:tbl>
    <w:p w14:paraId="73A35CCB" w14:textId="77777777" w:rsidR="002917A2" w:rsidRPr="006D5423" w:rsidRDefault="002917A2">
      <w:pPr>
        <w:pStyle w:val="a5"/>
        <w:jc w:val="left"/>
        <w:rPr>
          <w:lang w:val="en-US"/>
        </w:rPr>
      </w:pPr>
    </w:p>
    <w:p w14:paraId="5D2BCF08" w14:textId="77777777" w:rsidR="002917A2" w:rsidRDefault="00153D08">
      <w:pPr>
        <w:pStyle w:val="a5"/>
        <w:jc w:val="left"/>
      </w:pPr>
      <w:r>
        <w:rPr>
          <w:rFonts w:eastAsia="Times New Roman"/>
          <w:color w:val="000000"/>
        </w:rPr>
        <w:t>Для таблицы equipmentPhotos дополнительно заданы составные ограничения уникальности: UNIQUE(idEquipment, idImage).</w:t>
      </w:r>
    </w:p>
    <w:p w14:paraId="764148AD" w14:textId="7DA3DA60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20. Структура таблицы rentOrders: заголовки заказов аренды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16F18CCF" w14:textId="77777777" w:rsidTr="006D5423">
        <w:trPr>
          <w:tblHeader/>
        </w:trPr>
        <w:tc>
          <w:tcPr>
            <w:tcW w:w="2268" w:type="dxa"/>
          </w:tcPr>
          <w:p w14:paraId="418E035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002403F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00B9EEC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780946E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52717F89" w14:textId="77777777" w:rsidTr="006D5423">
        <w:tc>
          <w:tcPr>
            <w:tcW w:w="2268" w:type="dxa"/>
          </w:tcPr>
          <w:p w14:paraId="4BB3905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42B4CA0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2CB7040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04231F3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0F775194" w14:textId="77777777" w:rsidTr="006D5423">
        <w:tc>
          <w:tcPr>
            <w:tcW w:w="2268" w:type="dxa"/>
          </w:tcPr>
          <w:p w14:paraId="67367C9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idUser</w:t>
            </w:r>
          </w:p>
        </w:tc>
        <w:tc>
          <w:tcPr>
            <w:tcW w:w="1474" w:type="dxa"/>
          </w:tcPr>
          <w:p w14:paraId="3056942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47F951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пользователя, оформившего заказ.</w:t>
            </w:r>
          </w:p>
        </w:tc>
        <w:tc>
          <w:tcPr>
            <w:tcW w:w="2268" w:type="dxa"/>
          </w:tcPr>
          <w:p w14:paraId="2D862CF4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users.id; NOT NULL</w:t>
            </w:r>
          </w:p>
        </w:tc>
      </w:tr>
      <w:tr w:rsidR="002917A2" w:rsidRPr="00852C56" w14:paraId="35DC11C3" w14:textId="77777777" w:rsidTr="006D5423">
        <w:tc>
          <w:tcPr>
            <w:tcW w:w="2268" w:type="dxa"/>
          </w:tcPr>
          <w:p w14:paraId="6F81526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idStatus</w:t>
            </w:r>
          </w:p>
        </w:tc>
        <w:tc>
          <w:tcPr>
            <w:tcW w:w="1474" w:type="dxa"/>
          </w:tcPr>
          <w:p w14:paraId="4F446AF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EC7EB9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текущий статус заказа аренды.</w:t>
            </w:r>
          </w:p>
        </w:tc>
        <w:tc>
          <w:tcPr>
            <w:tcW w:w="2268" w:type="dxa"/>
          </w:tcPr>
          <w:p w14:paraId="26A57DE9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orderStatuses.id; NOT NULL</w:t>
            </w:r>
          </w:p>
        </w:tc>
      </w:tr>
      <w:tr w:rsidR="002917A2" w:rsidRPr="00852C56" w14:paraId="2E146D7F" w14:textId="77777777" w:rsidTr="006D5423">
        <w:tc>
          <w:tcPr>
            <w:tcW w:w="2268" w:type="dxa"/>
          </w:tcPr>
          <w:p w14:paraId="56A22F9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idRentalPointIssue</w:t>
            </w:r>
          </w:p>
        </w:tc>
        <w:tc>
          <w:tcPr>
            <w:tcW w:w="1474" w:type="dxa"/>
          </w:tcPr>
          <w:p w14:paraId="2707C3B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FEB13F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пункт выдачи инвентаря.</w:t>
            </w:r>
          </w:p>
        </w:tc>
        <w:tc>
          <w:tcPr>
            <w:tcW w:w="2268" w:type="dxa"/>
          </w:tcPr>
          <w:p w14:paraId="286B0E68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rentalPoints.id; NOT NULL</w:t>
            </w:r>
          </w:p>
        </w:tc>
      </w:tr>
      <w:tr w:rsidR="002917A2" w14:paraId="38EE4555" w14:textId="77777777" w:rsidTr="006D5423">
        <w:tc>
          <w:tcPr>
            <w:tcW w:w="2268" w:type="dxa"/>
          </w:tcPr>
          <w:p w14:paraId="60B9601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idRentalPointReturn</w:t>
            </w:r>
          </w:p>
        </w:tc>
        <w:tc>
          <w:tcPr>
            <w:tcW w:w="1474" w:type="dxa"/>
          </w:tcPr>
          <w:p w14:paraId="42A7A8E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5082E6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пункт возврата инвентаря.</w:t>
            </w:r>
          </w:p>
        </w:tc>
        <w:tc>
          <w:tcPr>
            <w:tcW w:w="2268" w:type="dxa"/>
          </w:tcPr>
          <w:p w14:paraId="15E979B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FK -&gt; rentalPoints.id</w:t>
            </w:r>
          </w:p>
        </w:tc>
      </w:tr>
      <w:tr w:rsidR="002917A2" w:rsidRPr="00852C56" w14:paraId="6EB61212" w14:textId="77777777" w:rsidTr="006D5423">
        <w:tc>
          <w:tcPr>
            <w:tcW w:w="2268" w:type="dxa"/>
          </w:tcPr>
          <w:p w14:paraId="27E6930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dateCreated</w:t>
            </w:r>
          </w:p>
        </w:tc>
        <w:tc>
          <w:tcPr>
            <w:tcW w:w="1474" w:type="dxa"/>
          </w:tcPr>
          <w:p w14:paraId="53A3B33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4A1EEA8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Дата и время создания записи.</w:t>
            </w:r>
          </w:p>
        </w:tc>
        <w:tc>
          <w:tcPr>
            <w:tcW w:w="2268" w:type="dxa"/>
          </w:tcPr>
          <w:p w14:paraId="1F17CA3C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NOT NULL; DEFAULT CURRENT_TIMESTAMP</w:t>
            </w:r>
          </w:p>
        </w:tc>
      </w:tr>
      <w:tr w:rsidR="002917A2" w14:paraId="71DBA6B6" w14:textId="77777777" w:rsidTr="006D5423">
        <w:tc>
          <w:tcPr>
            <w:tcW w:w="2268" w:type="dxa"/>
          </w:tcPr>
          <w:p w14:paraId="59E0382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dateStart</w:t>
            </w:r>
          </w:p>
        </w:tc>
        <w:tc>
          <w:tcPr>
            <w:tcW w:w="1474" w:type="dxa"/>
          </w:tcPr>
          <w:p w14:paraId="09D7BEB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34BD087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Дата и время начала аренды.</w:t>
            </w:r>
          </w:p>
        </w:tc>
        <w:tc>
          <w:tcPr>
            <w:tcW w:w="2268" w:type="dxa"/>
          </w:tcPr>
          <w:p w14:paraId="52FA92B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55FD303F" w14:textId="77777777" w:rsidTr="006D5423">
        <w:tc>
          <w:tcPr>
            <w:tcW w:w="2268" w:type="dxa"/>
          </w:tcPr>
          <w:p w14:paraId="1297765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dateEnd</w:t>
            </w:r>
          </w:p>
        </w:tc>
        <w:tc>
          <w:tcPr>
            <w:tcW w:w="1474" w:type="dxa"/>
          </w:tcPr>
          <w:p w14:paraId="57A4134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4C83F6D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Дата и время завершения аренды.</w:t>
            </w:r>
          </w:p>
        </w:tc>
        <w:tc>
          <w:tcPr>
            <w:tcW w:w="2268" w:type="dxa"/>
          </w:tcPr>
          <w:p w14:paraId="7DA249F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0EB2AC22" w14:textId="77777777" w:rsidTr="006D5423">
        <w:tc>
          <w:tcPr>
            <w:tcW w:w="2268" w:type="dxa"/>
          </w:tcPr>
          <w:p w14:paraId="6D30C9B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amount</w:t>
            </w:r>
          </w:p>
        </w:tc>
        <w:tc>
          <w:tcPr>
            <w:tcW w:w="1474" w:type="dxa"/>
          </w:tcPr>
          <w:p w14:paraId="03B7296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24BB353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Итоговая стоимость аренды без учета залога.</w:t>
            </w:r>
          </w:p>
        </w:tc>
        <w:tc>
          <w:tcPr>
            <w:tcW w:w="2268" w:type="dxa"/>
          </w:tcPr>
          <w:p w14:paraId="3CF4998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NULL; DEFAULT 0</w:t>
            </w:r>
          </w:p>
        </w:tc>
      </w:tr>
      <w:tr w:rsidR="002917A2" w14:paraId="71637450" w14:textId="77777777" w:rsidTr="006D5423">
        <w:tc>
          <w:tcPr>
            <w:tcW w:w="2268" w:type="dxa"/>
          </w:tcPr>
          <w:p w14:paraId="778250E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depositAmount</w:t>
            </w:r>
          </w:p>
        </w:tc>
        <w:tc>
          <w:tcPr>
            <w:tcW w:w="1474" w:type="dxa"/>
          </w:tcPr>
          <w:p w14:paraId="5D66320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49A832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Суммарный залог по заказу.</w:t>
            </w:r>
          </w:p>
        </w:tc>
        <w:tc>
          <w:tcPr>
            <w:tcW w:w="2268" w:type="dxa"/>
          </w:tcPr>
          <w:p w14:paraId="26A70B2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NULL; DEFAULT 0</w:t>
            </w:r>
          </w:p>
        </w:tc>
      </w:tr>
      <w:tr w:rsidR="002917A2" w14:paraId="4A7099B7" w14:textId="77777777" w:rsidTr="006D5423">
        <w:tc>
          <w:tcPr>
            <w:tcW w:w="2268" w:type="dxa"/>
          </w:tcPr>
          <w:p w14:paraId="0F72142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description</w:t>
            </w:r>
          </w:p>
        </w:tc>
        <w:tc>
          <w:tcPr>
            <w:tcW w:w="1474" w:type="dxa"/>
          </w:tcPr>
          <w:p w14:paraId="267BF60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7C997C6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Комментарий к заказу аренды.</w:t>
            </w:r>
          </w:p>
        </w:tc>
        <w:tc>
          <w:tcPr>
            <w:tcW w:w="2268" w:type="dxa"/>
          </w:tcPr>
          <w:p w14:paraId="27462E7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Без специальных ограничений.</w:t>
            </w:r>
          </w:p>
        </w:tc>
      </w:tr>
    </w:tbl>
    <w:p w14:paraId="5CC5D433" w14:textId="77777777" w:rsidR="002917A2" w:rsidRDefault="002917A2">
      <w:pPr>
        <w:pStyle w:val="a5"/>
        <w:jc w:val="left"/>
      </w:pPr>
    </w:p>
    <w:p w14:paraId="1025FEA6" w14:textId="00B30D4D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21. Структура таблицы orderItems: позиции заказов аренды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75084D6F" w14:textId="77777777" w:rsidTr="006D5423">
        <w:trPr>
          <w:tblHeader/>
        </w:trPr>
        <w:tc>
          <w:tcPr>
            <w:tcW w:w="2268" w:type="dxa"/>
          </w:tcPr>
          <w:p w14:paraId="1CA6D0F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46AA6E9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136163C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1A3EC49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6F2D2B3B" w14:textId="77777777" w:rsidTr="006D5423">
        <w:tc>
          <w:tcPr>
            <w:tcW w:w="2268" w:type="dxa"/>
          </w:tcPr>
          <w:p w14:paraId="5A8F9C3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52683A8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39B0DE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6E708F0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53A8EE13" w14:textId="77777777" w:rsidTr="006D5423">
        <w:tc>
          <w:tcPr>
            <w:tcW w:w="2268" w:type="dxa"/>
          </w:tcPr>
          <w:p w14:paraId="32E06F2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idOrder</w:t>
            </w:r>
          </w:p>
        </w:tc>
        <w:tc>
          <w:tcPr>
            <w:tcW w:w="1474" w:type="dxa"/>
          </w:tcPr>
          <w:p w14:paraId="6714A9E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1EC68CA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заказ аренды.</w:t>
            </w:r>
          </w:p>
        </w:tc>
        <w:tc>
          <w:tcPr>
            <w:tcW w:w="2268" w:type="dxa"/>
          </w:tcPr>
          <w:p w14:paraId="420EFA66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rentOrders.id, DELETE CASCADE; NOT NULL</w:t>
            </w:r>
          </w:p>
        </w:tc>
      </w:tr>
      <w:tr w:rsidR="002917A2" w:rsidRPr="00852C56" w14:paraId="40EB1086" w14:textId="77777777" w:rsidTr="006D5423">
        <w:tc>
          <w:tcPr>
            <w:tcW w:w="2268" w:type="dxa"/>
          </w:tcPr>
          <w:p w14:paraId="12C232A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lastRenderedPageBreak/>
              <w:t>idRentalPointEquipment</w:t>
            </w:r>
          </w:p>
        </w:tc>
        <w:tc>
          <w:tcPr>
            <w:tcW w:w="1474" w:type="dxa"/>
          </w:tcPr>
          <w:p w14:paraId="3F1D41A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06B699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конкретный остаток инвентаря в пункте проката.</w:t>
            </w:r>
          </w:p>
        </w:tc>
        <w:tc>
          <w:tcPr>
            <w:tcW w:w="2268" w:type="dxa"/>
          </w:tcPr>
          <w:p w14:paraId="13BFD214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rentalPointEquipment.id; NOT NULL</w:t>
            </w:r>
          </w:p>
        </w:tc>
      </w:tr>
      <w:tr w:rsidR="002917A2" w14:paraId="391C7834" w14:textId="77777777" w:rsidTr="006D5423">
        <w:tc>
          <w:tcPr>
            <w:tcW w:w="2268" w:type="dxa"/>
          </w:tcPr>
          <w:p w14:paraId="14E5B48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quantity</w:t>
            </w:r>
          </w:p>
        </w:tc>
        <w:tc>
          <w:tcPr>
            <w:tcW w:w="1474" w:type="dxa"/>
          </w:tcPr>
          <w:p w14:paraId="4B4C773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4F8550D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Количество единиц в составе заказа.</w:t>
            </w:r>
          </w:p>
        </w:tc>
        <w:tc>
          <w:tcPr>
            <w:tcW w:w="2268" w:type="dxa"/>
          </w:tcPr>
          <w:p w14:paraId="487B313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NULL; DEFAULT 1</w:t>
            </w:r>
          </w:p>
        </w:tc>
      </w:tr>
      <w:tr w:rsidR="002917A2" w14:paraId="5AB11863" w14:textId="77777777" w:rsidTr="006D5423">
        <w:tc>
          <w:tcPr>
            <w:tcW w:w="2268" w:type="dxa"/>
          </w:tcPr>
          <w:p w14:paraId="143C3F9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pricePerUnit</w:t>
            </w:r>
          </w:p>
        </w:tc>
        <w:tc>
          <w:tcPr>
            <w:tcW w:w="1474" w:type="dxa"/>
          </w:tcPr>
          <w:p w14:paraId="665FDEB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6EF028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Цена одной единицы в составе заказа.</w:t>
            </w:r>
          </w:p>
        </w:tc>
        <w:tc>
          <w:tcPr>
            <w:tcW w:w="2268" w:type="dxa"/>
          </w:tcPr>
          <w:p w14:paraId="1A416AF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  <w:tr w:rsidR="002917A2" w14:paraId="71861DCA" w14:textId="77777777" w:rsidTr="006D5423">
        <w:tc>
          <w:tcPr>
            <w:tcW w:w="2268" w:type="dxa"/>
          </w:tcPr>
          <w:p w14:paraId="5701709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amount</w:t>
            </w:r>
          </w:p>
        </w:tc>
        <w:tc>
          <w:tcPr>
            <w:tcW w:w="1474" w:type="dxa"/>
          </w:tcPr>
          <w:p w14:paraId="6D486C6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0E7288D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Стоимость конкретной позиции заказа.</w:t>
            </w:r>
          </w:p>
        </w:tc>
        <w:tc>
          <w:tcPr>
            <w:tcW w:w="2268" w:type="dxa"/>
          </w:tcPr>
          <w:p w14:paraId="5AF7DA7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</w:tbl>
    <w:p w14:paraId="4131BE8D" w14:textId="77777777" w:rsidR="002917A2" w:rsidRDefault="002917A2">
      <w:pPr>
        <w:pStyle w:val="a5"/>
        <w:jc w:val="left"/>
      </w:pPr>
    </w:p>
    <w:p w14:paraId="2C67FDEB" w14:textId="77777777" w:rsidR="002917A2" w:rsidRDefault="00153D08">
      <w:pPr>
        <w:pStyle w:val="ac"/>
      </w:pPr>
      <w:r>
        <w:rPr>
          <w:rFonts w:eastAsia="Times New Roman"/>
          <w:sz w:val="28"/>
        </w:rPr>
        <w:t>Таблица 22. Структура таблицы payments: платежные записи по заказам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1598"/>
        <w:gridCol w:w="2828"/>
        <w:gridCol w:w="2459"/>
      </w:tblGrid>
      <w:tr w:rsidR="002917A2" w14:paraId="7B4D7019" w14:textId="77777777" w:rsidTr="006D5423">
        <w:trPr>
          <w:tblHeader/>
        </w:trPr>
        <w:tc>
          <w:tcPr>
            <w:tcW w:w="2268" w:type="dxa"/>
          </w:tcPr>
          <w:p w14:paraId="7FA8D30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Поле</w:t>
            </w:r>
          </w:p>
        </w:tc>
        <w:tc>
          <w:tcPr>
            <w:tcW w:w="1474" w:type="dxa"/>
          </w:tcPr>
          <w:p w14:paraId="0AB4986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Тип</w:t>
            </w:r>
          </w:p>
        </w:tc>
        <w:tc>
          <w:tcPr>
            <w:tcW w:w="2608" w:type="dxa"/>
          </w:tcPr>
          <w:p w14:paraId="4D47476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Назначение</w:t>
            </w:r>
          </w:p>
        </w:tc>
        <w:tc>
          <w:tcPr>
            <w:tcW w:w="2268" w:type="dxa"/>
          </w:tcPr>
          <w:p w14:paraId="428B767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0"/>
              </w:rPr>
              <w:t>Ограничения и связи</w:t>
            </w:r>
          </w:p>
        </w:tc>
      </w:tr>
      <w:tr w:rsidR="002917A2" w14:paraId="19716CEE" w14:textId="77777777" w:rsidTr="006D5423">
        <w:tc>
          <w:tcPr>
            <w:tcW w:w="2268" w:type="dxa"/>
          </w:tcPr>
          <w:p w14:paraId="64D2755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</w:t>
            </w:r>
          </w:p>
        </w:tc>
        <w:tc>
          <w:tcPr>
            <w:tcW w:w="1474" w:type="dxa"/>
          </w:tcPr>
          <w:p w14:paraId="78ECEAB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3F5535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Первичный ключ записи.</w:t>
            </w:r>
          </w:p>
        </w:tc>
        <w:tc>
          <w:tcPr>
            <w:tcW w:w="2268" w:type="dxa"/>
          </w:tcPr>
          <w:p w14:paraId="658AD09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PK</w:t>
            </w:r>
          </w:p>
        </w:tc>
      </w:tr>
      <w:tr w:rsidR="002917A2" w:rsidRPr="00852C56" w14:paraId="298D1603" w14:textId="77777777" w:rsidTr="006D5423">
        <w:tc>
          <w:tcPr>
            <w:tcW w:w="2268" w:type="dxa"/>
          </w:tcPr>
          <w:p w14:paraId="2F6C96C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idOrder</w:t>
            </w:r>
          </w:p>
        </w:tc>
        <w:tc>
          <w:tcPr>
            <w:tcW w:w="1474" w:type="dxa"/>
          </w:tcPr>
          <w:p w14:paraId="73E1A34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32423AE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заказ аренды.</w:t>
            </w:r>
          </w:p>
        </w:tc>
        <w:tc>
          <w:tcPr>
            <w:tcW w:w="2268" w:type="dxa"/>
          </w:tcPr>
          <w:p w14:paraId="31DA94D9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rentOrders.id, DELETE CASCADE; NOT NULL</w:t>
            </w:r>
          </w:p>
        </w:tc>
      </w:tr>
      <w:tr w:rsidR="002917A2" w:rsidRPr="00852C56" w14:paraId="6BE1330C" w14:textId="77777777" w:rsidTr="006D5423">
        <w:tc>
          <w:tcPr>
            <w:tcW w:w="2268" w:type="dxa"/>
          </w:tcPr>
          <w:p w14:paraId="2492280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idPaymentMethod</w:t>
            </w:r>
          </w:p>
        </w:tc>
        <w:tc>
          <w:tcPr>
            <w:tcW w:w="1474" w:type="dxa"/>
          </w:tcPr>
          <w:p w14:paraId="1615DA6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5F6856B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способ оплаты.</w:t>
            </w:r>
          </w:p>
        </w:tc>
        <w:tc>
          <w:tcPr>
            <w:tcW w:w="2268" w:type="dxa"/>
          </w:tcPr>
          <w:p w14:paraId="40D2A3C2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paymentMethods.id; NOT NULL</w:t>
            </w:r>
          </w:p>
        </w:tc>
      </w:tr>
      <w:tr w:rsidR="002917A2" w:rsidRPr="00852C56" w14:paraId="08AA056D" w14:textId="77777777" w:rsidTr="006D5423">
        <w:tc>
          <w:tcPr>
            <w:tcW w:w="2268" w:type="dxa"/>
          </w:tcPr>
          <w:p w14:paraId="397050F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idStatus</w:t>
            </w:r>
          </w:p>
        </w:tc>
        <w:tc>
          <w:tcPr>
            <w:tcW w:w="1474" w:type="dxa"/>
          </w:tcPr>
          <w:p w14:paraId="24DDF18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7186FEC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Ссылка на текущий статус платежа.</w:t>
            </w:r>
          </w:p>
        </w:tc>
        <w:tc>
          <w:tcPr>
            <w:tcW w:w="2268" w:type="dxa"/>
          </w:tcPr>
          <w:p w14:paraId="62E86650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FK -&gt; paymentStatuses.id; NOT NULL</w:t>
            </w:r>
          </w:p>
        </w:tc>
      </w:tr>
      <w:tr w:rsidR="002917A2" w:rsidRPr="00852C56" w14:paraId="0E645A26" w14:textId="77777777" w:rsidTr="006D5423">
        <w:tc>
          <w:tcPr>
            <w:tcW w:w="2268" w:type="dxa"/>
          </w:tcPr>
          <w:p w14:paraId="7D9ECB7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dateCreated</w:t>
            </w:r>
          </w:p>
        </w:tc>
        <w:tc>
          <w:tcPr>
            <w:tcW w:w="1474" w:type="dxa"/>
          </w:tcPr>
          <w:p w14:paraId="4FF055C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TEXT</w:t>
            </w:r>
          </w:p>
        </w:tc>
        <w:tc>
          <w:tcPr>
            <w:tcW w:w="2608" w:type="dxa"/>
          </w:tcPr>
          <w:p w14:paraId="5218243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Дата и время создания записи.</w:t>
            </w:r>
          </w:p>
        </w:tc>
        <w:tc>
          <w:tcPr>
            <w:tcW w:w="2268" w:type="dxa"/>
          </w:tcPr>
          <w:p w14:paraId="03311E4E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0"/>
                <w:lang w:val="en-US"/>
              </w:rPr>
              <w:t>NOT NULL; DEFAULT CURRENT_TIMESTAMP</w:t>
            </w:r>
          </w:p>
        </w:tc>
      </w:tr>
      <w:tr w:rsidR="002917A2" w14:paraId="6D62326B" w14:textId="77777777" w:rsidTr="006D5423">
        <w:tc>
          <w:tcPr>
            <w:tcW w:w="2268" w:type="dxa"/>
          </w:tcPr>
          <w:p w14:paraId="3AE3260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amount</w:t>
            </w:r>
          </w:p>
        </w:tc>
        <w:tc>
          <w:tcPr>
            <w:tcW w:w="1474" w:type="dxa"/>
          </w:tcPr>
          <w:p w14:paraId="3737545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INT</w:t>
            </w:r>
          </w:p>
        </w:tc>
        <w:tc>
          <w:tcPr>
            <w:tcW w:w="2608" w:type="dxa"/>
          </w:tcPr>
          <w:p w14:paraId="60ABF12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Сумма платежа по заказу.</w:t>
            </w:r>
          </w:p>
        </w:tc>
        <w:tc>
          <w:tcPr>
            <w:tcW w:w="2268" w:type="dxa"/>
          </w:tcPr>
          <w:p w14:paraId="3F4FA46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0"/>
              </w:rPr>
              <w:t>NOT NULL</w:t>
            </w:r>
          </w:p>
        </w:tc>
      </w:tr>
    </w:tbl>
    <w:p w14:paraId="6B352582" w14:textId="77777777" w:rsidR="002917A2" w:rsidRDefault="002917A2">
      <w:pPr>
        <w:pStyle w:val="a5"/>
        <w:jc w:val="left"/>
      </w:pPr>
    </w:p>
    <w:p w14:paraId="70ECE921" w14:textId="77777777" w:rsidR="002917A2" w:rsidRDefault="00153D08">
      <w:pPr>
        <w:pStyle w:val="a5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Представленная детализация фиксирует не только перечень сущностей, но и состав их полей, типы данных, обязательность заполнения и внешние ключи. Это делает описание базы данных в записке согласованным с фактической SQLite-схемой проекта и удобным для последующей доработки приложения.</w:t>
      </w:r>
    </w:p>
    <w:p w14:paraId="23C0D173" w14:textId="77777777" w:rsidR="00852C56" w:rsidRDefault="00852C56">
      <w:pPr>
        <w:pStyle w:val="a5"/>
        <w:rPr>
          <w:rFonts w:eastAsia="Times New Roman"/>
          <w:color w:val="000000"/>
          <w:lang w:val="en-US"/>
        </w:rPr>
      </w:pPr>
    </w:p>
    <w:p w14:paraId="42387A40" w14:textId="77777777" w:rsidR="00852C56" w:rsidRDefault="00852C56">
      <w:pPr>
        <w:pStyle w:val="a5"/>
        <w:rPr>
          <w:rFonts w:eastAsia="Times New Roman"/>
          <w:color w:val="000000"/>
          <w:lang w:val="en-US"/>
        </w:rPr>
      </w:pPr>
    </w:p>
    <w:p w14:paraId="514DB396" w14:textId="77777777" w:rsidR="00852C56" w:rsidRPr="00852C56" w:rsidRDefault="00852C56">
      <w:pPr>
        <w:pStyle w:val="a5"/>
        <w:rPr>
          <w:lang w:val="en-US"/>
        </w:rPr>
      </w:pPr>
    </w:p>
    <w:p w14:paraId="4BB88F66" w14:textId="77777777" w:rsidR="002917A2" w:rsidRDefault="00153D08">
      <w:pPr>
        <w:pStyle w:val="a5"/>
        <w:jc w:val="left"/>
        <w:outlineLvl w:val="1"/>
      </w:pPr>
      <w:bookmarkStart w:id="8" w:name="_Toc230731326"/>
      <w:r>
        <w:rPr>
          <w:rFonts w:eastAsia="Times New Roman"/>
          <w:b/>
          <w:color w:val="000000"/>
        </w:rPr>
        <w:lastRenderedPageBreak/>
        <w:t>2.2 Проектирование архитектуры решения</w:t>
      </w:r>
      <w:bookmarkEnd w:id="8"/>
    </w:p>
    <w:p w14:paraId="02621200" w14:textId="77777777" w:rsidR="002917A2" w:rsidRDefault="00153D08">
      <w:pPr>
        <w:pStyle w:val="a5"/>
      </w:pPr>
      <w:r>
        <w:t>Решение состоит из трех логически разделенных проектов. Такое разделение позволяет обособить задачи построения базы данных, работы со scaffolded сущностями и разработки пользовательского интерфейса [4; 6].</w:t>
      </w:r>
    </w:p>
    <w:p w14:paraId="07594A98" w14:textId="77777777" w:rsidR="002917A2" w:rsidRDefault="00153D08">
      <w:pPr>
        <w:pStyle w:val="a5"/>
      </w:pPr>
      <w:r>
        <w:rPr>
          <w:rFonts w:eastAsia="Times New Roman"/>
          <w:color w:val="000000"/>
        </w:rPr>
        <w:t>В клиентском приложении используется упрощенный вариант архитектурного подхода MVVM: страницы отвечают за визуальную часть, ViewModel управляют состоянием экрана, а сервисы инкапсулируют доступ к данным и прикладную логику. Такой подход уменьшает связанность кода и делает сценарии загрузки каталога, авторизации и заказов более прозрачными.</w:t>
      </w:r>
    </w:p>
    <w:p w14:paraId="078F4C5E" w14:textId="77777777" w:rsidR="002917A2" w:rsidRDefault="00153D08">
      <w:pPr>
        <w:pStyle w:val="a5"/>
      </w:pPr>
      <w:r>
        <w:t>Файл SportRent.Mobile.csproj подтверждает кроссплатформенный характер решения: проект ориентирован на Android, iOS, Mac Catalyst и Windows [6; 12]. Общая XAML-разметка и единый слой сервисов обеспечивают использование одной кодовой базы для разных целей сборки.</w:t>
      </w:r>
    </w:p>
    <w:p w14:paraId="1F715D86" w14:textId="77777777" w:rsidR="002917A2" w:rsidRDefault="00153D08">
      <w:pPr>
        <w:pStyle w:val="a5"/>
      </w:pPr>
      <w:r>
        <w:rPr>
          <w:rFonts w:eastAsia="Times New Roman"/>
          <w:color w:val="000000"/>
        </w:rPr>
        <w:t>В рамках данной версии записки основной акцент сделан на мобильных пользовательских сценариях и переносимости экранов между Android и iOS.</w:t>
      </w:r>
    </w:p>
    <w:p w14:paraId="5B1DAEC7" w14:textId="77777777" w:rsidR="002917A2" w:rsidRDefault="00153D08">
      <w:pPr>
        <w:pStyle w:val="a5"/>
      </w:pPr>
      <w:r>
        <w:rPr>
          <w:rFonts w:eastAsia="Times New Roman"/>
          <w:color w:val="000000"/>
        </w:rPr>
        <w:t>Точкой входа служит класс App, который определяет стартовый экран по состоянию пользовательской сессии. При отсутствии авторизации отображается LoginPage, а после входа открывается AppShell с вкладками «Каталог», «Заказы» и «Профиль».</w:t>
      </w:r>
    </w:p>
    <w:p w14:paraId="190E33CA" w14:textId="48EDEAC5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23. Состав решения SportRent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812"/>
        <w:gridCol w:w="5533"/>
      </w:tblGrid>
      <w:tr w:rsidR="002917A2" w14:paraId="51486717" w14:textId="77777777" w:rsidTr="006D5423">
        <w:trPr>
          <w:tblHeader/>
        </w:trPr>
        <w:tc>
          <w:tcPr>
            <w:tcW w:w="3515" w:type="dxa"/>
          </w:tcPr>
          <w:p w14:paraId="50E57CC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Проект</w:t>
            </w:r>
          </w:p>
        </w:tc>
        <w:tc>
          <w:tcPr>
            <w:tcW w:w="5102" w:type="dxa"/>
          </w:tcPr>
          <w:p w14:paraId="0EF111E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Назначение</w:t>
            </w:r>
          </w:p>
        </w:tc>
      </w:tr>
      <w:tr w:rsidR="002917A2" w14:paraId="76E02C82" w14:textId="77777777" w:rsidTr="006D5423">
        <w:tc>
          <w:tcPr>
            <w:tcW w:w="3515" w:type="dxa"/>
          </w:tcPr>
          <w:p w14:paraId="61A7C29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SportRent.DbTool</w:t>
            </w:r>
          </w:p>
        </w:tc>
        <w:tc>
          <w:tcPr>
            <w:tcW w:w="5102" w:type="dxa"/>
          </w:tcPr>
          <w:p w14:paraId="7BE0B72D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Сборка SQLite-базы из упорядоченных SQL-скриптов</w:t>
            </w:r>
          </w:p>
        </w:tc>
      </w:tr>
      <w:tr w:rsidR="002917A2" w:rsidRPr="00852C56" w14:paraId="112649D6" w14:textId="77777777" w:rsidTr="006D5423">
        <w:tc>
          <w:tcPr>
            <w:tcW w:w="3515" w:type="dxa"/>
          </w:tcPr>
          <w:p w14:paraId="11187E7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SportRent.Data</w:t>
            </w:r>
          </w:p>
        </w:tc>
        <w:tc>
          <w:tcPr>
            <w:tcW w:w="5102" w:type="dxa"/>
          </w:tcPr>
          <w:p w14:paraId="73B8BC8C" w14:textId="77777777" w:rsidR="002917A2" w:rsidRPr="006D5423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  <w:lang w:val="en-US"/>
              </w:rPr>
            </w:pPr>
            <w:r w:rsidRPr="006D5423">
              <w:rPr>
                <w:rFonts w:eastAsia="Times New Roman"/>
                <w:noProof/>
                <w:color w:val="000000"/>
                <w:sz w:val="24"/>
                <w:lang w:val="en-US"/>
              </w:rPr>
              <w:t xml:space="preserve">Scaffolded EF Core </w:t>
            </w:r>
            <w:r>
              <w:rPr>
                <w:rFonts w:eastAsia="Times New Roman"/>
                <w:noProof/>
                <w:color w:val="000000"/>
                <w:sz w:val="24"/>
              </w:rPr>
              <w:t>сущности</w:t>
            </w:r>
            <w:r w:rsidRPr="006D5423">
              <w:rPr>
                <w:rFonts w:eastAsia="Times New Roman"/>
                <w:noProof/>
                <w:color w:val="000000"/>
                <w:sz w:val="24"/>
                <w:lang w:val="en-US"/>
              </w:rPr>
              <w:t xml:space="preserve"> </w:t>
            </w:r>
            <w:r>
              <w:rPr>
                <w:rFonts w:eastAsia="Times New Roman"/>
                <w:noProof/>
                <w:color w:val="000000"/>
                <w:sz w:val="24"/>
              </w:rPr>
              <w:t>и</w:t>
            </w:r>
            <w:r w:rsidRPr="006D5423">
              <w:rPr>
                <w:rFonts w:eastAsia="Times New Roman"/>
                <w:noProof/>
                <w:color w:val="000000"/>
                <w:sz w:val="24"/>
                <w:lang w:val="en-US"/>
              </w:rPr>
              <w:t xml:space="preserve"> DbContext</w:t>
            </w:r>
          </w:p>
        </w:tc>
      </w:tr>
      <w:tr w:rsidR="002917A2" w14:paraId="5FA8B66A" w14:textId="77777777" w:rsidTr="006D5423">
        <w:tc>
          <w:tcPr>
            <w:tcW w:w="3515" w:type="dxa"/>
          </w:tcPr>
          <w:p w14:paraId="04EB5DB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SportRent.Mobile</w:t>
            </w:r>
          </w:p>
        </w:tc>
        <w:tc>
          <w:tcPr>
            <w:tcW w:w="5102" w:type="dxa"/>
          </w:tcPr>
          <w:p w14:paraId="5476766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Кроссплатформенное приложение с экранами, сервисами и навигацией для мобильной и десктопной сборки</w:t>
            </w:r>
          </w:p>
        </w:tc>
      </w:tr>
    </w:tbl>
    <w:p w14:paraId="666AE369" w14:textId="77777777" w:rsidR="002917A2" w:rsidRDefault="002917A2">
      <w:pPr>
        <w:pStyle w:val="a5"/>
        <w:jc w:val="left"/>
      </w:pPr>
    </w:p>
    <w:p w14:paraId="679CBE85" w14:textId="430CBA3D" w:rsidR="002917A2" w:rsidRDefault="00153D08" w:rsidP="006D5423">
      <w:pPr>
        <w:pStyle w:val="ac"/>
      </w:pPr>
      <w:r>
        <w:rPr>
          <w:rFonts w:eastAsia="Times New Roman"/>
          <w:sz w:val="28"/>
        </w:rPr>
        <w:lastRenderedPageBreak/>
        <w:t>Таблица 24. Целевые платформы единой кодовой базы MAUI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812"/>
        <w:gridCol w:w="5533"/>
      </w:tblGrid>
      <w:tr w:rsidR="002917A2" w14:paraId="60751514" w14:textId="77777777" w:rsidTr="006D5423">
        <w:trPr>
          <w:tblHeader/>
        </w:trPr>
        <w:tc>
          <w:tcPr>
            <w:tcW w:w="3515" w:type="dxa"/>
          </w:tcPr>
          <w:p w14:paraId="0345EFE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Цель сборки</w:t>
            </w:r>
          </w:p>
        </w:tc>
        <w:tc>
          <w:tcPr>
            <w:tcW w:w="5102" w:type="dxa"/>
          </w:tcPr>
          <w:p w14:paraId="2D102C0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Назначение</w:t>
            </w:r>
          </w:p>
        </w:tc>
      </w:tr>
      <w:tr w:rsidR="002917A2" w14:paraId="71C3C85D" w14:textId="77777777" w:rsidTr="006D5423">
        <w:tc>
          <w:tcPr>
            <w:tcW w:w="3515" w:type="dxa"/>
          </w:tcPr>
          <w:p w14:paraId="06B694A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net9.0-android</w:t>
            </w:r>
          </w:p>
        </w:tc>
        <w:tc>
          <w:tcPr>
            <w:tcW w:w="5102" w:type="dxa"/>
          </w:tcPr>
          <w:p w14:paraId="2570C1B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Мобильная версия приложения для Android</w:t>
            </w:r>
          </w:p>
        </w:tc>
      </w:tr>
      <w:tr w:rsidR="002917A2" w14:paraId="0CBF18B3" w14:textId="77777777" w:rsidTr="006D5423">
        <w:tc>
          <w:tcPr>
            <w:tcW w:w="3515" w:type="dxa"/>
          </w:tcPr>
          <w:p w14:paraId="7EEA9DE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net9.0-ios</w:t>
            </w:r>
          </w:p>
        </w:tc>
        <w:tc>
          <w:tcPr>
            <w:tcW w:w="5102" w:type="dxa"/>
          </w:tcPr>
          <w:p w14:paraId="09B8AC8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Мобильная версия приложения для iOS</w:t>
            </w:r>
          </w:p>
        </w:tc>
      </w:tr>
      <w:tr w:rsidR="002917A2" w14:paraId="173B1AC8" w14:textId="77777777" w:rsidTr="006D5423">
        <w:tc>
          <w:tcPr>
            <w:tcW w:w="3515" w:type="dxa"/>
          </w:tcPr>
          <w:p w14:paraId="1A234F3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net9.0-maccatalyst</w:t>
            </w:r>
          </w:p>
        </w:tc>
        <w:tc>
          <w:tcPr>
            <w:tcW w:w="5102" w:type="dxa"/>
          </w:tcPr>
          <w:p w14:paraId="57A2AFB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Настольная сборка для macOS через Mac Catalyst</w:t>
            </w:r>
          </w:p>
        </w:tc>
      </w:tr>
      <w:tr w:rsidR="002917A2" w14:paraId="3FA5D691" w14:textId="77777777" w:rsidTr="006D5423">
        <w:tc>
          <w:tcPr>
            <w:tcW w:w="3515" w:type="dxa"/>
          </w:tcPr>
          <w:p w14:paraId="517F195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net9.0-windows10.0.19041.0</w:t>
            </w:r>
          </w:p>
        </w:tc>
        <w:tc>
          <w:tcPr>
            <w:tcW w:w="5102" w:type="dxa"/>
          </w:tcPr>
          <w:p w14:paraId="13FBD84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Десктопная сборка для Windows</w:t>
            </w:r>
          </w:p>
        </w:tc>
      </w:tr>
    </w:tbl>
    <w:p w14:paraId="19164E4E" w14:textId="77777777" w:rsidR="002F5831" w:rsidRDefault="00CD4053">
      <w:pPr>
        <w:pStyle w:val="a5"/>
      </w:pPr>
      <w:r>
        <w:t>Для детализации архитектуры решения разработаны диаграммы вариантов использования, классов, функциональная модель IDEF0 и диаграмма потоков данных DFD. Они уточняют состав участников, структуру предметных сущностей, функции приложения и движение данных между интерфейсом, сервисами и локальной базой данных.</w:t>
      </w:r>
    </w:p>
    <w:p w14:paraId="58EDF3CB" w14:textId="77777777" w:rsidR="00EA41AD" w:rsidRDefault="00445D71">
      <w:pPr>
        <w:pStyle w:val="a5"/>
      </w:pPr>
      <w:r>
        <w:t>Диаграмма вариантов использования на рис. 2 фиксирует границы мобильного приложения и основные роли, участвующие в работе системы. Клиент выполняет авторизацию, просматривает каталог, открывает карточку инвентаря, оформляет аренду, выполняет мок-оплату заказа и обращается к истории заказов и профилю. Администратор данных в рамках учебного проекта представлен как участник, отвечающий за подготовку локальной базы данных.</w:t>
      </w:r>
    </w:p>
    <w:p w14:paraId="07C6B458" w14:textId="77777777" w:rsidR="002F5831" w:rsidRDefault="00CD4053">
      <w:pPr>
        <w:pStyle w:val="a5"/>
        <w:jc w:val="center"/>
      </w:pPr>
      <w:r>
        <w:rPr>
          <w:noProof/>
        </w:rPr>
        <w:drawing>
          <wp:inline distT="0" distB="0" distL="0" distR="0" wp14:anchorId="54F58F0B" wp14:editId="6B7D8A49">
            <wp:extent cx="5715000" cy="333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5BAC" w14:textId="77777777" w:rsidR="002F5831" w:rsidRDefault="00CD4053">
      <w:pPr>
        <w:pStyle w:val="a5"/>
        <w:jc w:val="center"/>
      </w:pPr>
      <w:r>
        <w:rPr>
          <w:rFonts w:eastAsia="Times New Roman"/>
        </w:rPr>
        <w:lastRenderedPageBreak/>
        <w:t>Рис. 2. Диаграмма вариантов использования SportRent</w:t>
      </w:r>
    </w:p>
    <w:p w14:paraId="3BAE9008" w14:textId="77777777" w:rsidR="00EA41AD" w:rsidRDefault="00445D71">
      <w:pPr>
        <w:pStyle w:val="a5"/>
      </w:pPr>
      <w:r>
        <w:t>Диаграмма классов на рис. 3 показывает ключевые сущности предметной области и связи между ними. В центре модели расположен заказ аренды RentOrder, связанный с пользователем, позициями заказа, платежами, инвентарем, тарифами и остатками в пунктах проката. Такая схема объясняет, какие классы и таблицы обеспечивают оформление заказа и последующее отображение истории аренды.</w:t>
      </w:r>
    </w:p>
    <w:p w14:paraId="6826CF2A" w14:textId="77777777" w:rsidR="002F5831" w:rsidRDefault="00CD4053">
      <w:pPr>
        <w:pStyle w:val="a5"/>
        <w:jc w:val="center"/>
      </w:pPr>
      <w:r>
        <w:rPr>
          <w:noProof/>
        </w:rPr>
        <w:drawing>
          <wp:inline distT="0" distB="0" distL="0" distR="0" wp14:anchorId="4A2F04EF" wp14:editId="08DD2CC1">
            <wp:extent cx="5715000" cy="355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7DDD" w14:textId="77777777" w:rsidR="002F5831" w:rsidRDefault="00CD4053">
      <w:pPr>
        <w:pStyle w:val="a5"/>
        <w:jc w:val="center"/>
      </w:pPr>
      <w:r>
        <w:rPr>
          <w:rFonts w:eastAsia="Times New Roman"/>
        </w:rPr>
        <w:t>Рис. 3. Диаграмма классов предметной области SportRent</w:t>
      </w:r>
    </w:p>
    <w:p w14:paraId="32D86237" w14:textId="77777777" w:rsidR="00EA41AD" w:rsidRDefault="00445D71">
      <w:pPr>
        <w:pStyle w:val="a5"/>
      </w:pPr>
      <w:r>
        <w:t>Функциональная модель IDEF0 на рис. 4 описывает процесс аренды как единую функцию управления прокатом спортивного инвентаря. На вход поступают запрос аренды и данные пользователя, управляющими воздействиями выступают правила тарификации, остатки и статусы, а механизмами реализации являются MAUI-приложение, локальная SQLite-база и сервисный слой. Декомпозиция A1-A5 показывает последовательность от авторизации до регистрации оплаты.</w:t>
      </w:r>
    </w:p>
    <w:p w14:paraId="2C774793" w14:textId="77777777" w:rsidR="002F5831" w:rsidRDefault="00CD4053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280A991E" wp14:editId="39A0E5CC">
            <wp:extent cx="571500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A665" w14:textId="77777777" w:rsidR="002F5831" w:rsidRDefault="00CD4053">
      <w:pPr>
        <w:pStyle w:val="a5"/>
        <w:jc w:val="center"/>
      </w:pPr>
      <w:r>
        <w:rPr>
          <w:rFonts w:eastAsia="Times New Roman"/>
        </w:rPr>
        <w:t>Рис. 4. Функциональная модель IDEF0 процесса аренды инвентаря</w:t>
      </w:r>
    </w:p>
    <w:p w14:paraId="323CB39E" w14:textId="77777777" w:rsidR="00EA41AD" w:rsidRDefault="00445D71">
      <w:pPr>
        <w:pStyle w:val="a5"/>
        <w:pageBreakBefore/>
      </w:pPr>
      <w:r>
        <w:lastRenderedPageBreak/>
        <w:t>Диаграмма потоков данных на рис. 5 уточняет движение информации между клиентом, процессами приложения и локальными хранилищами данных. Потоки показывают передачу логина и сессии, чтение каталога, выбор позиции, запись заказа и платежа, обновление остатков и возврат данных для экранов истории и профиля. Такая модель дополняет IDEF0, так как акцентирует внимание не на функциях, а на маршрутах данных внутри решения.</w:t>
      </w:r>
    </w:p>
    <w:p w14:paraId="15596249" w14:textId="77777777" w:rsidR="002F5831" w:rsidRDefault="00CD4053">
      <w:pPr>
        <w:pStyle w:val="a5"/>
        <w:jc w:val="center"/>
      </w:pPr>
      <w:r>
        <w:rPr>
          <w:noProof/>
        </w:rPr>
        <w:drawing>
          <wp:inline distT="0" distB="0" distL="0" distR="0" wp14:anchorId="6C9C8B0A" wp14:editId="4C8EE6DC">
            <wp:extent cx="5715000" cy="285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4C16" w14:textId="77777777" w:rsidR="002F5831" w:rsidRDefault="00CD4053">
      <w:pPr>
        <w:pStyle w:val="a5"/>
        <w:jc w:val="center"/>
      </w:pPr>
      <w:r>
        <w:rPr>
          <w:rFonts w:eastAsia="Times New Roman"/>
        </w:rPr>
        <w:t>Рис. 5. Диаграмма потоков данных DFD уровня 0</w:t>
      </w:r>
    </w:p>
    <w:p w14:paraId="2DB71878" w14:textId="77777777" w:rsidR="002917A2" w:rsidRDefault="00153D08">
      <w:pPr>
        <w:pStyle w:val="a5"/>
        <w:pageBreakBefore/>
        <w:jc w:val="center"/>
        <w:outlineLvl w:val="0"/>
      </w:pPr>
      <w:bookmarkStart w:id="9" w:name="_Toc230731327"/>
      <w:r>
        <w:rPr>
          <w:rFonts w:eastAsia="Times New Roman"/>
          <w:b/>
          <w:color w:val="000000"/>
          <w:sz w:val="32"/>
        </w:rPr>
        <w:lastRenderedPageBreak/>
        <w:t>ГЛАВА 3. РЕАЛИЗАЦИЯ И ТЕСТИРОВАНИЕ ПРИЛОЖЕНИЯ</w:t>
      </w:r>
      <w:bookmarkEnd w:id="9"/>
    </w:p>
    <w:p w14:paraId="64328FAE" w14:textId="77777777" w:rsidR="002917A2" w:rsidRDefault="00153D08">
      <w:pPr>
        <w:pStyle w:val="a5"/>
        <w:jc w:val="left"/>
        <w:outlineLvl w:val="1"/>
      </w:pPr>
      <w:bookmarkStart w:id="10" w:name="_Toc230731328"/>
      <w:r>
        <w:rPr>
          <w:rFonts w:eastAsia="Times New Roman"/>
          <w:b/>
          <w:color w:val="000000"/>
        </w:rPr>
        <w:t>3.1 Реализация основных пользовательских сценариев</w:t>
      </w:r>
      <w:bookmarkEnd w:id="10"/>
    </w:p>
    <w:p w14:paraId="02BEE91F" w14:textId="77777777" w:rsidR="002917A2" w:rsidRDefault="00153D08">
      <w:pPr>
        <w:pStyle w:val="a5"/>
      </w:pPr>
      <w:r>
        <w:t>Сервис авторизации обращается к локальной базе данных, загружает демонстрационные учетные записи и выполняет проверку логина и пароля по таблице users с учетом роли пользователя [7]. В учебной версии проекта учетные данные используются в демонстрационном виде, что упрощает проверку интерфейса и базы данных.</w:t>
      </w:r>
    </w:p>
    <w:p w14:paraId="7101F4BE" w14:textId="77777777" w:rsidR="002917A2" w:rsidRDefault="00153D08">
      <w:pPr>
        <w:pStyle w:val="a5"/>
      </w:pPr>
      <w:r>
        <w:rPr>
          <w:rFonts w:eastAsia="Times New Roman"/>
          <w:color w:val="000000"/>
        </w:rPr>
        <w:t>Сервис каталога формирует снимок данных для главного экрана, включающий список категорий, оборудование и сводные показатели по количеству позиций, пунктов проката и категорий. Для карточки инвентаря сервис дополнительно извлекает тарифы аренды, величину залога и сведения о доступности по точкам проката.</w:t>
      </w:r>
    </w:p>
    <w:p w14:paraId="73171CDA" w14:textId="77777777" w:rsidR="002917A2" w:rsidRDefault="00153D08">
      <w:pPr>
        <w:pStyle w:val="a5"/>
      </w:pPr>
      <w:r>
        <w:rPr>
          <w:rFonts w:eastAsia="Times New Roman"/>
          <w:color w:val="000000"/>
        </w:rPr>
        <w:t>Наиболее важным с точки зрения прикладной логики является сценарий оформления аренды. В сервисе заказов реализована транзакционная последовательность действий: проверка остатка, уменьшение доступного количества, создание записи заказа, добавление позиции заказа и автоматическое создание платежа со статусом ожидания оплаты. Такой порядок обеспечивает согласованность локальных данных.</w:t>
      </w:r>
    </w:p>
    <w:p w14:paraId="58BAC377" w14:textId="77777777" w:rsidR="002917A2" w:rsidRDefault="00153D08">
      <w:pPr>
        <w:pStyle w:val="a5"/>
      </w:pPr>
      <w:r>
        <w:rPr>
          <w:rFonts w:eastAsia="Times New Roman"/>
          <w:color w:val="000000"/>
        </w:rPr>
        <w:t>Подготовленные демонстрационные данные содержат 3 учетные записи, 1 тестовый заказ, 2 позицию(й) заказа и 1 платежную запись. Благодаря этому пользователь может показать на защите не только каталог, но и уже заполненную историю аренды.</w:t>
      </w:r>
    </w:p>
    <w:p w14:paraId="0FE99835" w14:textId="77777777" w:rsidR="002917A2" w:rsidRDefault="00153D08">
      <w:pPr>
        <w:pStyle w:val="a5"/>
        <w:jc w:val="left"/>
        <w:outlineLvl w:val="1"/>
      </w:pPr>
      <w:bookmarkStart w:id="11" w:name="_Toc230731329"/>
      <w:r>
        <w:rPr>
          <w:rFonts w:eastAsia="Times New Roman"/>
          <w:b/>
          <w:color w:val="000000"/>
        </w:rPr>
        <w:t>3.2 Разработка интерфейса приложения</w:t>
      </w:r>
      <w:bookmarkEnd w:id="11"/>
    </w:p>
    <w:p w14:paraId="0F80D2EB" w14:textId="77777777" w:rsidR="002917A2" w:rsidRDefault="00153D08">
      <w:pPr>
        <w:pStyle w:val="a5"/>
      </w:pPr>
      <w:r>
        <w:rPr>
          <w:rFonts w:eastAsia="Times New Roman"/>
          <w:color w:val="000000"/>
        </w:rPr>
        <w:t>Интерфейс приложения оформлен в едином визуальном стиле и ориентирован на быстрое прохождение основных сценариев. На экранах используются крупные карточки, сводные метрики, фильтрация по категориям и визуально выделенные области для стоимости, залога и доступности.</w:t>
      </w:r>
    </w:p>
    <w:p w14:paraId="5C28348C" w14:textId="77777777" w:rsidR="002917A2" w:rsidRDefault="00153D08">
      <w:pPr>
        <w:pStyle w:val="a5"/>
      </w:pPr>
      <w:r>
        <w:rPr>
          <w:rFonts w:eastAsia="Times New Roman"/>
          <w:color w:val="000000"/>
        </w:rPr>
        <w:lastRenderedPageBreak/>
        <w:t>Интерфейс мобильной версии ориентирован на вертикальный сценарий просмотра: блоки последовательно выстраиваются сверху вниз, а ключевые действия размещены в видимой зоне экрана, что упрощает сенсорное взаимодействие.</w:t>
      </w:r>
    </w:p>
    <w:p w14:paraId="0D74BB06" w14:textId="77777777" w:rsidR="002917A2" w:rsidRDefault="00153D08">
      <w:pPr>
        <w:pStyle w:val="a5"/>
      </w:pPr>
      <w:r>
        <w:rPr>
          <w:rFonts w:eastAsia="Times New Roman"/>
          <w:color w:val="000000"/>
        </w:rPr>
        <w:t>Поскольку проект использует единую XAML-разметку .NET MAUI, в дипломной пояснительной записке используются скриншоты Windows-сборки, отражающие те же экраны и пользовательские сценарии, что и мобильные цели Android и iOS.</w:t>
      </w:r>
    </w:p>
    <w:p w14:paraId="523798B0" w14:textId="77777777" w:rsidR="002917A2" w:rsidRDefault="00153D08">
      <w:pPr>
        <w:pStyle w:val="a5"/>
        <w:jc w:val="left"/>
      </w:pPr>
      <w:r>
        <w:rPr>
          <w:rFonts w:eastAsia="Times New Roman"/>
          <w:b/>
          <w:color w:val="000000"/>
        </w:rPr>
        <w:t>Экран авторизации.</w:t>
      </w:r>
    </w:p>
    <w:p w14:paraId="39E98B07" w14:textId="77777777" w:rsidR="002917A2" w:rsidRDefault="00153D08">
      <w:pPr>
        <w:pStyle w:val="a5"/>
      </w:pPr>
      <w:r>
        <w:rPr>
          <w:rFonts w:eastAsia="Times New Roman"/>
          <w:color w:val="000000"/>
        </w:rPr>
        <w:t>Первым для пользователя открывается экран входа, на котором размещены предзаполненные поля почты и пароля, а также список демонстрационных учетных записей. Такое решение уменьшает время подготовки к защите и позволяет быстро перейти к показу основных функций приложения.</w:t>
      </w:r>
    </w:p>
    <w:p w14:paraId="4F876562" w14:textId="77777777" w:rsidR="002917A2" w:rsidRDefault="00153D08">
      <w:pPr>
        <w:pStyle w:val="a5"/>
        <w:jc w:val="center"/>
      </w:pPr>
      <w:r>
        <w:rPr>
          <w:noProof/>
        </w:rPr>
        <w:drawing>
          <wp:inline distT="0" distB="0" distL="0" distR="0" wp14:anchorId="48431790" wp14:editId="50EBDCC8">
            <wp:extent cx="5472000" cy="286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3247" w14:textId="77777777" w:rsidR="002917A2" w:rsidRDefault="00153D08">
      <w:pPr>
        <w:pStyle w:val="ac"/>
        <w:jc w:val="center"/>
      </w:pPr>
      <w:r>
        <w:rPr>
          <w:rFonts w:eastAsia="Times New Roman"/>
          <w:sz w:val="28"/>
        </w:rPr>
        <w:t>Рис. 6. Экран входа в систему с демонстрационными учетными записями</w:t>
      </w:r>
    </w:p>
    <w:p w14:paraId="4B1A80D2" w14:textId="77777777" w:rsidR="002917A2" w:rsidRDefault="00153D08">
      <w:pPr>
        <w:pStyle w:val="a5"/>
        <w:jc w:val="left"/>
      </w:pPr>
      <w:r>
        <w:rPr>
          <w:rFonts w:eastAsia="Times New Roman"/>
          <w:b/>
          <w:color w:val="000000"/>
        </w:rPr>
        <w:t>Главный экран каталога.</w:t>
      </w:r>
    </w:p>
    <w:p w14:paraId="52CCC683" w14:textId="77777777" w:rsidR="002917A2" w:rsidRDefault="00153D08">
      <w:pPr>
        <w:pStyle w:val="a5"/>
      </w:pPr>
      <w:r>
        <w:rPr>
          <w:rFonts w:eastAsia="Times New Roman"/>
          <w:color w:val="000000"/>
        </w:rPr>
        <w:t xml:space="preserve">После успешной авторизации открывается вкладка каталога. На ней отображаются агрегированные показатели по количеству позиций, пунктов </w:t>
      </w:r>
      <w:r>
        <w:rPr>
          <w:rFonts w:eastAsia="Times New Roman"/>
          <w:color w:val="000000"/>
        </w:rPr>
        <w:lastRenderedPageBreak/>
        <w:t>проката и категорий, строка поиска, горизонтальный набор фильтров и карточки инвентаря с кратким описанием, стартовой ценой и залогом.</w:t>
      </w:r>
    </w:p>
    <w:p w14:paraId="14E881B5" w14:textId="77777777" w:rsidR="002917A2" w:rsidRDefault="00153D08">
      <w:pPr>
        <w:pStyle w:val="a5"/>
        <w:jc w:val="center"/>
      </w:pPr>
      <w:r>
        <w:rPr>
          <w:noProof/>
        </w:rPr>
        <w:drawing>
          <wp:inline distT="0" distB="0" distL="0" distR="0" wp14:anchorId="0381CCF6" wp14:editId="25A0A6DA">
            <wp:extent cx="5472000" cy="286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C8BB" w14:textId="77777777" w:rsidR="002917A2" w:rsidRDefault="00153D08">
      <w:pPr>
        <w:pStyle w:val="ac"/>
        <w:jc w:val="center"/>
      </w:pPr>
      <w:r>
        <w:rPr>
          <w:rFonts w:eastAsia="Times New Roman"/>
          <w:sz w:val="28"/>
        </w:rPr>
        <w:t>Рис. 7. Главный экран каталога спортивного инвентаря</w:t>
      </w:r>
    </w:p>
    <w:p w14:paraId="36558ED1" w14:textId="77777777" w:rsidR="002917A2" w:rsidRDefault="00153D08">
      <w:pPr>
        <w:pStyle w:val="a5"/>
        <w:jc w:val="left"/>
      </w:pPr>
      <w:r>
        <w:rPr>
          <w:rFonts w:eastAsia="Times New Roman"/>
          <w:b/>
          <w:color w:val="000000"/>
        </w:rPr>
        <w:t>Карточка инвентаря и переход к оформлению аренды.</w:t>
      </w:r>
    </w:p>
    <w:p w14:paraId="0B54BC73" w14:textId="77777777" w:rsidR="002917A2" w:rsidRDefault="00153D08">
      <w:pPr>
        <w:pStyle w:val="a5"/>
      </w:pPr>
      <w:r>
        <w:rPr>
          <w:rFonts w:eastAsia="Times New Roman"/>
          <w:color w:val="000000"/>
        </w:rPr>
        <w:t>При выборе позиции из каталога пользователь переходит на экран подробной карточки. Здесь собраны сведения о категории, бренде и модели, минимальной стоимости аренды, размере залога, доступности по пунктам проката и доступных тарифах. С этого экрана выполняется переход к отдельной форме оформления аренды, где пользователь выбирает тариф, пункт выдачи, дату начала, количество единиц и сразу видит итоговый расчет платежа.</w:t>
      </w:r>
    </w:p>
    <w:p w14:paraId="4CCE370F" w14:textId="77777777" w:rsidR="002917A2" w:rsidRDefault="00153D08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1F2DB67D" wp14:editId="37BEA337">
            <wp:extent cx="5472000" cy="286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quipment-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0588" w14:textId="77777777" w:rsidR="002917A2" w:rsidRDefault="00153D08">
      <w:pPr>
        <w:pStyle w:val="ac"/>
        <w:jc w:val="center"/>
      </w:pPr>
      <w:r>
        <w:rPr>
          <w:rFonts w:eastAsia="Times New Roman"/>
          <w:sz w:val="28"/>
        </w:rPr>
        <w:t>Рис. 8. Карточка выбранной позиции инвентаря</w:t>
      </w:r>
    </w:p>
    <w:p w14:paraId="4097E608" w14:textId="77777777" w:rsidR="002917A2" w:rsidRDefault="00153D08">
      <w:pPr>
        <w:pStyle w:val="a5"/>
        <w:jc w:val="left"/>
      </w:pPr>
      <w:r>
        <w:rPr>
          <w:rFonts w:eastAsia="Times New Roman"/>
          <w:b/>
          <w:color w:val="000000"/>
        </w:rPr>
        <w:t>Экран истории заказов.</w:t>
      </w:r>
    </w:p>
    <w:p w14:paraId="1E60A084" w14:textId="77777777" w:rsidR="002917A2" w:rsidRDefault="00153D08">
      <w:pPr>
        <w:pStyle w:val="a5"/>
      </w:pPr>
      <w:r>
        <w:rPr>
          <w:rFonts w:eastAsia="Times New Roman"/>
          <w:color w:val="000000"/>
        </w:rPr>
        <w:t>Раздел заказов показывает уже оформленные аренды и предназначен для проверки результатов транзакционного сценария. На экране видны статус заказа, сроки аренды, сумма аренды, размер залога, итоговый платеж и состояние оплаты, что позволяет наглядно проверить корректность записи данных в локальную базу.</w:t>
      </w:r>
    </w:p>
    <w:p w14:paraId="7BFAB919" w14:textId="77777777" w:rsidR="002917A2" w:rsidRDefault="00153D08">
      <w:pPr>
        <w:pStyle w:val="a5"/>
        <w:jc w:val="center"/>
      </w:pPr>
      <w:r>
        <w:rPr>
          <w:noProof/>
        </w:rPr>
        <w:drawing>
          <wp:inline distT="0" distB="0" distL="0" distR="0" wp14:anchorId="27884B99" wp14:editId="32C90586">
            <wp:extent cx="5472000" cy="286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96B" w14:textId="77777777" w:rsidR="002917A2" w:rsidRDefault="00153D08">
      <w:pPr>
        <w:pStyle w:val="ac"/>
        <w:jc w:val="center"/>
      </w:pPr>
      <w:r>
        <w:rPr>
          <w:rFonts w:eastAsia="Times New Roman"/>
          <w:sz w:val="28"/>
        </w:rPr>
        <w:t>Рис. 9. Экран истории заказов пользователя</w:t>
      </w:r>
    </w:p>
    <w:p w14:paraId="64569917" w14:textId="77777777" w:rsidR="002917A2" w:rsidRDefault="00153D08">
      <w:pPr>
        <w:pStyle w:val="a5"/>
        <w:jc w:val="left"/>
      </w:pPr>
      <w:r>
        <w:rPr>
          <w:rFonts w:eastAsia="Times New Roman"/>
          <w:b/>
          <w:color w:val="000000"/>
        </w:rPr>
        <w:lastRenderedPageBreak/>
        <w:t>Экран профиля пользователя.</w:t>
      </w:r>
    </w:p>
    <w:p w14:paraId="693C04C9" w14:textId="77777777" w:rsidR="002917A2" w:rsidRDefault="00153D08">
      <w:pPr>
        <w:pStyle w:val="a5"/>
      </w:pPr>
      <w:r>
        <w:rPr>
          <w:rFonts w:eastAsia="Times New Roman"/>
          <w:color w:val="000000"/>
        </w:rPr>
        <w:t>Вкладка профиля завершает пользовательский маршрут и содержит персональные данные, роль, контакты, дату регистрации и сводные показатели по заказам и оплатам. Наличие кнопки выхода из аккаунта подтверждает завершенность базового сценария работы с пользовательской сессией.</w:t>
      </w:r>
    </w:p>
    <w:p w14:paraId="3E906F68" w14:textId="77777777" w:rsidR="002917A2" w:rsidRDefault="00153D08">
      <w:pPr>
        <w:pStyle w:val="a5"/>
        <w:jc w:val="center"/>
      </w:pPr>
      <w:r>
        <w:rPr>
          <w:noProof/>
        </w:rPr>
        <w:drawing>
          <wp:inline distT="0" distB="0" distL="0" distR="0" wp14:anchorId="64E5B075" wp14:editId="5AAF5CFB">
            <wp:extent cx="5472000" cy="286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C132" w14:textId="77777777" w:rsidR="002917A2" w:rsidRDefault="00153D08">
      <w:pPr>
        <w:pStyle w:val="ac"/>
        <w:jc w:val="center"/>
      </w:pPr>
      <w:r>
        <w:rPr>
          <w:rFonts w:eastAsia="Times New Roman"/>
          <w:sz w:val="28"/>
        </w:rPr>
        <w:t>Рис. 10. Экран профиля пользователя</w:t>
      </w:r>
    </w:p>
    <w:p w14:paraId="3F1681E4" w14:textId="77777777" w:rsidR="002917A2" w:rsidRDefault="00153D08">
      <w:pPr>
        <w:pStyle w:val="a5"/>
      </w:pPr>
      <w:r>
        <w:rPr>
          <w:rFonts w:eastAsia="Times New Roman"/>
          <w:color w:val="000000"/>
        </w:rPr>
        <w:t>Представленные экраны показывают, что тема дипломного проекта соответствует фактически реализованному приложению: пользователь может войти в систему, выбрать инвентарь, ознакомиться с условиями аренды, посмотреть историю заказов и получить сведения о своем профиле.</w:t>
      </w:r>
    </w:p>
    <w:p w14:paraId="5D81E2CA" w14:textId="77777777" w:rsidR="002917A2" w:rsidRDefault="00153D08">
      <w:r>
        <w:br w:type="page"/>
      </w:r>
    </w:p>
    <w:p w14:paraId="5AE64CDA" w14:textId="77777777" w:rsidR="002917A2" w:rsidRDefault="00153D08">
      <w:pPr>
        <w:pStyle w:val="a5"/>
        <w:jc w:val="left"/>
        <w:outlineLvl w:val="1"/>
      </w:pPr>
      <w:bookmarkStart w:id="12" w:name="_Toc230731330"/>
      <w:r>
        <w:rPr>
          <w:rFonts w:eastAsia="Times New Roman"/>
          <w:b/>
          <w:color w:val="000000"/>
        </w:rPr>
        <w:lastRenderedPageBreak/>
        <w:t>3.3 Тестирование и проверка работоспособности</w:t>
      </w:r>
      <w:bookmarkEnd w:id="12"/>
    </w:p>
    <w:p w14:paraId="501F2F7F" w14:textId="77777777" w:rsidR="002917A2" w:rsidRDefault="00153D08">
      <w:pPr>
        <w:pStyle w:val="a5"/>
        <w:jc w:val="left"/>
        <w:outlineLvl w:val="1"/>
      </w:pPr>
      <w:bookmarkStart w:id="13" w:name="_Toc230731331"/>
      <w:r>
        <w:rPr>
          <w:rFonts w:eastAsia="Times New Roman"/>
          <w:b/>
          <w:color w:val="000000"/>
        </w:rPr>
        <w:t>3.3.1 Сборка локальной базы данных</w:t>
      </w:r>
      <w:bookmarkEnd w:id="13"/>
    </w:p>
    <w:p w14:paraId="576DEEFB" w14:textId="77777777" w:rsidR="002917A2" w:rsidRDefault="00153D08">
      <w:pPr>
        <w:pStyle w:val="a5"/>
      </w:pPr>
      <w:r>
        <w:rPr>
          <w:rFonts w:eastAsia="Times New Roman"/>
          <w:color w:val="000000"/>
        </w:rPr>
        <w:t>Для подготовки базы данных реализован отдельный консольный инструмент SportRent.DbTool. Он выполняет поиск SQL-файлов формата 000_name.sql в каталоге database, сортирует их по имени, создает временный файл SQLite и последовательно выполняет все найденные сценарии в рамках транзакции.</w:t>
      </w:r>
    </w:p>
    <w:p w14:paraId="2F75F6D7" w14:textId="77777777" w:rsidR="002917A2" w:rsidRDefault="00153D08">
      <w:pPr>
        <w:pStyle w:val="a5"/>
      </w:pPr>
      <w:r>
        <w:rPr>
          <w:rFonts w:eastAsia="Times New Roman"/>
          <w:color w:val="000000"/>
        </w:rPr>
        <w:t>В проекте используются три канонических сценария: 001_recreate.sql, 002_schema.sql и 003_seed.sql. Первый сценарий отвечает за пересоздание структуры, второй - за формирование схемы, третий - за наполнение демонстрационными данными.</w:t>
      </w:r>
    </w:p>
    <w:p w14:paraId="5B8B5FE9" w14:textId="77777777" w:rsidR="002917A2" w:rsidRDefault="00153D08">
      <w:pPr>
        <w:pStyle w:val="a5"/>
      </w:pPr>
      <w:r>
        <w:rPr>
          <w:rFonts w:eastAsia="Times New Roman"/>
          <w:color w:val="000000"/>
        </w:rPr>
        <w:t>После успешного выполнения SQL-скриптов временный файл базы данных заменяет итоговый файл sportRent.db в ресурсах мобильного приложения. Данный подход снижает риск повреждения рабочей базы и делает процесс подготовки данных воспроизводимым.</w:t>
      </w:r>
    </w:p>
    <w:p w14:paraId="0CEB4444" w14:textId="77777777" w:rsidR="002917A2" w:rsidRDefault="00153D08">
      <w:pPr>
        <w:pStyle w:val="a5"/>
        <w:jc w:val="left"/>
        <w:outlineLvl w:val="1"/>
      </w:pPr>
      <w:bookmarkStart w:id="14" w:name="_Toc230731332"/>
      <w:r>
        <w:rPr>
          <w:rFonts w:eastAsia="Times New Roman"/>
          <w:b/>
          <w:color w:val="000000"/>
        </w:rPr>
        <w:t>3.3.2 Проверка пользовательских сценариев</w:t>
      </w:r>
      <w:bookmarkEnd w:id="14"/>
    </w:p>
    <w:p w14:paraId="38A69748" w14:textId="77777777" w:rsidR="002917A2" w:rsidRDefault="00153D08">
      <w:pPr>
        <w:pStyle w:val="a5"/>
      </w:pPr>
      <w:r>
        <w:rPr>
          <w:rFonts w:eastAsia="Times New Roman"/>
          <w:color w:val="000000"/>
        </w:rPr>
        <w:t>Проект ориентирован на мобильные цели net9.0-android и net9.0-ios, однако для воспроизводимой локальной проверки, подготовки скриншотов и отладки в репозитории подтверждена сборка Windows-цели net9.0-windows10.0.19041.0. Общая XAML-разметка, ViewModel и сервисы позволяют рассматривать данную сборку как эквивалентный демонстрационный контур мобильной версии дипломного проекта.</w:t>
      </w:r>
    </w:p>
    <w:p w14:paraId="6A066FEF" w14:textId="77777777" w:rsidR="002917A2" w:rsidRDefault="00153D08">
      <w:pPr>
        <w:pStyle w:val="a5"/>
      </w:pPr>
      <w:r>
        <w:rPr>
          <w:rFonts w:eastAsia="Times New Roman"/>
          <w:color w:val="000000"/>
        </w:rPr>
        <w:t>В результате проверки установлено, что приложение корректно отображает 5 позиций каталога, сгруппированных по 5 категориям и доступных в 3 пунктах проката. История заказов показывает подготовленный тестовый заказ, а профиль пользователя агрегирует статистику по заказам и платежам.</w:t>
      </w:r>
    </w:p>
    <w:p w14:paraId="1401084E" w14:textId="77777777" w:rsidR="002917A2" w:rsidRDefault="00153D08">
      <w:pPr>
        <w:pStyle w:val="a5"/>
      </w:pPr>
      <w:r>
        <w:rPr>
          <w:rFonts w:eastAsia="Times New Roman"/>
          <w:color w:val="000000"/>
        </w:rPr>
        <w:lastRenderedPageBreak/>
        <w:t>Основной проверочный сценарий включает вход под демонстрационным пользователем, просмотр каталога, открытие карточки инвентаря, переход к истории заказов и просмотру личного кабинета. Этот набор действий показывает связность интерфейса, корректность навигации и согласованность локальных данных.</w:t>
      </w:r>
    </w:p>
    <w:p w14:paraId="06A86212" w14:textId="77777777" w:rsidR="002917A2" w:rsidRDefault="00153D08">
      <w:pPr>
        <w:pStyle w:val="a5"/>
        <w:jc w:val="left"/>
        <w:outlineLvl w:val="1"/>
      </w:pPr>
      <w:bookmarkStart w:id="15" w:name="_Toc230731333"/>
      <w:r>
        <w:rPr>
          <w:rFonts w:eastAsia="Times New Roman"/>
          <w:b/>
          <w:color w:val="000000"/>
        </w:rPr>
        <w:t>3.3.3 Ограничения текущей версии</w:t>
      </w:r>
      <w:bookmarkEnd w:id="15"/>
    </w:p>
    <w:p w14:paraId="04C6F5D4" w14:textId="77777777" w:rsidR="002917A2" w:rsidRDefault="00153D08">
      <w:pPr>
        <w:pStyle w:val="a5"/>
      </w:pPr>
      <w:r>
        <w:rPr>
          <w:rFonts w:eastAsia="Times New Roman"/>
          <w:color w:val="000000"/>
        </w:rPr>
        <w:t>Рассматриваемая реализация является учебной и не претендует на уровень промышленной системы. Это следует учитывать при оценке результатов и определении направлений дальнейшего развития проекта.</w:t>
      </w:r>
    </w:p>
    <w:p w14:paraId="5FD17CB6" w14:textId="77777777" w:rsidR="002917A2" w:rsidRDefault="00153D08">
      <w:pPr>
        <w:pStyle w:val="a5"/>
      </w:pPr>
      <w:r>
        <w:rPr>
          <w:rFonts w:eastAsia="Times New Roman"/>
          <w:color w:val="000000"/>
        </w:rPr>
        <w:t>1. Авторизация демонстрационная, пароль хранится в seed-данных без криптографического хеширования.</w:t>
      </w:r>
    </w:p>
    <w:p w14:paraId="02AA42E3" w14:textId="77777777" w:rsidR="002917A2" w:rsidRDefault="00153D08">
      <w:pPr>
        <w:pStyle w:val="a5"/>
      </w:pPr>
      <w:r>
        <w:rPr>
          <w:rFonts w:eastAsia="Times New Roman"/>
          <w:color w:val="000000"/>
        </w:rPr>
        <w:t>2. Серверная часть и синхронизация с удаленной базой данных отсутствуют.</w:t>
      </w:r>
    </w:p>
    <w:p w14:paraId="58D4C01A" w14:textId="77777777" w:rsidR="002917A2" w:rsidRDefault="00153D08">
      <w:pPr>
        <w:pStyle w:val="a5"/>
      </w:pPr>
      <w:r>
        <w:rPr>
          <w:rFonts w:eastAsia="Times New Roman"/>
          <w:color w:val="000000"/>
        </w:rPr>
        <w:t>3. Регистрация новых пользователей и полноценная ролевая модель интерфейса не реализованы.</w:t>
      </w:r>
    </w:p>
    <w:p w14:paraId="74DA83C8" w14:textId="77777777" w:rsidR="002917A2" w:rsidRDefault="00153D08">
      <w:pPr>
        <w:pStyle w:val="a5"/>
      </w:pPr>
      <w:r>
        <w:rPr>
          <w:rFonts w:eastAsia="Times New Roman"/>
          <w:color w:val="000000"/>
        </w:rPr>
        <w:t>4. Реальная интеграция с платежной системой отсутствует.</w:t>
      </w:r>
    </w:p>
    <w:p w14:paraId="7DFE746E" w14:textId="77777777" w:rsidR="002917A2" w:rsidRDefault="00153D08">
      <w:pPr>
        <w:pStyle w:val="a5"/>
      </w:pPr>
      <w:r>
        <w:rPr>
          <w:rFonts w:eastAsia="Times New Roman"/>
          <w:color w:val="000000"/>
        </w:rPr>
        <w:t>5. Автоматизированные тесты в текущей версии не разработаны.</w:t>
      </w:r>
    </w:p>
    <w:p w14:paraId="25C5AC01" w14:textId="77777777" w:rsidR="002917A2" w:rsidRDefault="00153D08">
      <w:pPr>
        <w:pStyle w:val="a5"/>
      </w:pPr>
      <w:r>
        <w:rPr>
          <w:rFonts w:eastAsia="Times New Roman"/>
          <w:color w:val="000000"/>
        </w:rPr>
        <w:t>6. Практическая демонстрация в репозитории выполнена преимущественно на Windows-сборке, хотя кодовая база ориентирована на мобильные цели Android и iOS.</w:t>
      </w:r>
    </w:p>
    <w:p w14:paraId="2B646893" w14:textId="77777777" w:rsidR="002917A2" w:rsidRDefault="00153D08">
      <w:pPr>
        <w:pStyle w:val="a5"/>
      </w:pPr>
      <w:r>
        <w:rPr>
          <w:rFonts w:eastAsia="Times New Roman"/>
          <w:color w:val="000000"/>
        </w:rPr>
        <w:t>Несмотря на перечисленные ограничения, проект решает поставленные учебные задачи и демонстрирует полный маршрут обработки данных от структуры базы до экранов конечного пользователя.</w:t>
      </w:r>
    </w:p>
    <w:p w14:paraId="460C8A72" w14:textId="77777777" w:rsidR="002917A2" w:rsidRDefault="00153D08">
      <w:r>
        <w:br w:type="page"/>
      </w:r>
    </w:p>
    <w:p w14:paraId="6A281659" w14:textId="77777777" w:rsidR="002917A2" w:rsidRDefault="00153D08">
      <w:pPr>
        <w:pStyle w:val="a5"/>
        <w:pageBreakBefore/>
        <w:jc w:val="center"/>
        <w:outlineLvl w:val="0"/>
      </w:pPr>
      <w:bookmarkStart w:id="16" w:name="_Toc230731334"/>
      <w:r>
        <w:rPr>
          <w:rFonts w:eastAsia="Times New Roman"/>
          <w:b/>
          <w:color w:val="000000"/>
          <w:sz w:val="32"/>
        </w:rPr>
        <w:lastRenderedPageBreak/>
        <w:t>ГЛАВА 4. РАСЧЕТ ЭКОНОМИЧЕСКОЙ ЭФФЕКТИВНОСТИ ПРОЕКТА</w:t>
      </w:r>
      <w:bookmarkEnd w:id="16"/>
    </w:p>
    <w:p w14:paraId="1EEE337E" w14:textId="77777777" w:rsidR="002917A2" w:rsidRDefault="00153D08">
      <w:pPr>
        <w:pStyle w:val="a5"/>
        <w:jc w:val="left"/>
        <w:outlineLvl w:val="1"/>
      </w:pPr>
      <w:bookmarkStart w:id="17" w:name="_Toc230731335"/>
      <w:r>
        <w:rPr>
          <w:rFonts w:eastAsia="Times New Roman"/>
          <w:b/>
          <w:color w:val="000000"/>
        </w:rPr>
        <w:t>4.1 Анализ затрат на разработку</w:t>
      </w:r>
      <w:bookmarkEnd w:id="17"/>
    </w:p>
    <w:p w14:paraId="333A367A" w14:textId="77777777" w:rsidR="002917A2" w:rsidRDefault="00153D08">
      <w:pPr>
        <w:pStyle w:val="a5"/>
      </w:pPr>
      <w:r>
        <w:rPr>
          <w:rFonts w:eastAsia="Times New Roman"/>
          <w:color w:val="000000"/>
        </w:rPr>
        <w:t>Расчет экономической эффективности выполнен в учебных целях и носит оценочный характер. Он позволяет показать, какие трудозатраты и сопутствующие расходы могут сопровождать разработку подобного программного продукта.</w:t>
      </w:r>
    </w:p>
    <w:p w14:paraId="5B48A7A8" w14:textId="77777777" w:rsidR="002917A2" w:rsidRDefault="00153D08">
      <w:pPr>
        <w:pStyle w:val="a5"/>
      </w:pPr>
      <w:r>
        <w:rPr>
          <w:rFonts w:eastAsia="Times New Roman"/>
          <w:color w:val="000000"/>
        </w:rPr>
        <w:t>В расчет включены основные этапы проектирования, программной реализации, тестирования, а также условные затраты на использование вычислительной техники. Оценка построена на трудоемкости работ, наблюдаемой в ходе разработки учебного проекта SportRent.</w:t>
      </w:r>
    </w:p>
    <w:p w14:paraId="07776FD2" w14:textId="033122A7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25. Оценка затрат на разработку проекта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2460"/>
        <w:gridCol w:w="4549"/>
        <w:gridCol w:w="2336"/>
      </w:tblGrid>
      <w:tr w:rsidR="002917A2" w14:paraId="7BDAA9BD" w14:textId="77777777" w:rsidTr="006D5423">
        <w:trPr>
          <w:tblHeader/>
        </w:trPr>
        <w:tc>
          <w:tcPr>
            <w:tcW w:w="2268" w:type="dxa"/>
          </w:tcPr>
          <w:p w14:paraId="0C09921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Статья затрат</w:t>
            </w:r>
          </w:p>
        </w:tc>
        <w:tc>
          <w:tcPr>
            <w:tcW w:w="4195" w:type="dxa"/>
          </w:tcPr>
          <w:p w14:paraId="66369582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Основание расчета</w:t>
            </w:r>
          </w:p>
        </w:tc>
        <w:tc>
          <w:tcPr>
            <w:tcW w:w="2154" w:type="dxa"/>
          </w:tcPr>
          <w:p w14:paraId="5712808E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Сумма, руб.</w:t>
            </w:r>
          </w:p>
        </w:tc>
      </w:tr>
      <w:tr w:rsidR="002917A2" w14:paraId="1EE8BF8A" w14:textId="77777777" w:rsidTr="006D5423">
        <w:tc>
          <w:tcPr>
            <w:tcW w:w="2268" w:type="dxa"/>
          </w:tcPr>
          <w:p w14:paraId="0EAEB5E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Анализ и проектирование</w:t>
            </w:r>
          </w:p>
        </w:tc>
        <w:tc>
          <w:tcPr>
            <w:tcW w:w="4195" w:type="dxa"/>
          </w:tcPr>
          <w:p w14:paraId="5F85AE6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48 ч x 350 руб./ч</w:t>
            </w:r>
          </w:p>
        </w:tc>
        <w:tc>
          <w:tcPr>
            <w:tcW w:w="2154" w:type="dxa"/>
          </w:tcPr>
          <w:p w14:paraId="2680311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16 800</w:t>
            </w:r>
          </w:p>
        </w:tc>
      </w:tr>
      <w:tr w:rsidR="002917A2" w14:paraId="27FFA5B1" w14:textId="77777777" w:rsidTr="006D5423">
        <w:tc>
          <w:tcPr>
            <w:tcW w:w="2268" w:type="dxa"/>
          </w:tcPr>
          <w:p w14:paraId="6208C5B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Разработка базы данных и сервисов</w:t>
            </w:r>
          </w:p>
        </w:tc>
        <w:tc>
          <w:tcPr>
            <w:tcW w:w="4195" w:type="dxa"/>
          </w:tcPr>
          <w:p w14:paraId="0596846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92 ч x 350 руб./ч</w:t>
            </w:r>
          </w:p>
        </w:tc>
        <w:tc>
          <w:tcPr>
            <w:tcW w:w="2154" w:type="dxa"/>
          </w:tcPr>
          <w:p w14:paraId="7A624BB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32 200</w:t>
            </w:r>
          </w:p>
        </w:tc>
      </w:tr>
      <w:tr w:rsidR="002917A2" w14:paraId="4C8BE440" w14:textId="77777777" w:rsidTr="006D5423">
        <w:tc>
          <w:tcPr>
            <w:tcW w:w="2268" w:type="dxa"/>
          </w:tcPr>
          <w:p w14:paraId="158434A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Разработка пользовательского интерфейса</w:t>
            </w:r>
          </w:p>
        </w:tc>
        <w:tc>
          <w:tcPr>
            <w:tcW w:w="4195" w:type="dxa"/>
          </w:tcPr>
          <w:p w14:paraId="0BE554E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76 ч x 350 руб./ч</w:t>
            </w:r>
          </w:p>
        </w:tc>
        <w:tc>
          <w:tcPr>
            <w:tcW w:w="2154" w:type="dxa"/>
          </w:tcPr>
          <w:p w14:paraId="77F6A7A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26 600</w:t>
            </w:r>
          </w:p>
        </w:tc>
      </w:tr>
      <w:tr w:rsidR="002917A2" w14:paraId="5D904294" w14:textId="77777777" w:rsidTr="006D5423">
        <w:tc>
          <w:tcPr>
            <w:tcW w:w="2268" w:type="dxa"/>
          </w:tcPr>
          <w:p w14:paraId="2DC058D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Тестирование и отладка</w:t>
            </w:r>
          </w:p>
        </w:tc>
        <w:tc>
          <w:tcPr>
            <w:tcW w:w="4195" w:type="dxa"/>
          </w:tcPr>
          <w:p w14:paraId="471E32E3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40 ч x 320 руб./ч</w:t>
            </w:r>
          </w:p>
        </w:tc>
        <w:tc>
          <w:tcPr>
            <w:tcW w:w="2154" w:type="dxa"/>
          </w:tcPr>
          <w:p w14:paraId="6C92FA1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12 800</w:t>
            </w:r>
          </w:p>
        </w:tc>
      </w:tr>
      <w:tr w:rsidR="002917A2" w14:paraId="12B25BFF" w14:textId="77777777" w:rsidTr="006D5423">
        <w:tc>
          <w:tcPr>
            <w:tcW w:w="2268" w:type="dxa"/>
          </w:tcPr>
          <w:p w14:paraId="025710E5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Электроэнергия и амортизация ПК</w:t>
            </w:r>
          </w:p>
        </w:tc>
        <w:tc>
          <w:tcPr>
            <w:tcW w:w="4195" w:type="dxa"/>
          </w:tcPr>
          <w:p w14:paraId="612FCE9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Условный расчет</w:t>
            </w:r>
          </w:p>
        </w:tc>
        <w:tc>
          <w:tcPr>
            <w:tcW w:w="2154" w:type="dxa"/>
          </w:tcPr>
          <w:p w14:paraId="0215A04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4 600</w:t>
            </w:r>
          </w:p>
        </w:tc>
      </w:tr>
      <w:tr w:rsidR="002917A2" w14:paraId="06E33327" w14:textId="77777777" w:rsidTr="006D5423">
        <w:tc>
          <w:tcPr>
            <w:tcW w:w="2268" w:type="dxa"/>
          </w:tcPr>
          <w:p w14:paraId="5F8012D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Итого</w:t>
            </w:r>
          </w:p>
        </w:tc>
        <w:tc>
          <w:tcPr>
            <w:tcW w:w="4195" w:type="dxa"/>
          </w:tcPr>
          <w:p w14:paraId="4F5EA9DA" w14:textId="77777777" w:rsidR="002917A2" w:rsidRDefault="002917A2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</w:p>
        </w:tc>
        <w:tc>
          <w:tcPr>
            <w:tcW w:w="2154" w:type="dxa"/>
          </w:tcPr>
          <w:p w14:paraId="7DA6E66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93 000</w:t>
            </w:r>
          </w:p>
        </w:tc>
      </w:tr>
    </w:tbl>
    <w:p w14:paraId="552E1856" w14:textId="77777777" w:rsidR="002917A2" w:rsidRDefault="002917A2">
      <w:pPr>
        <w:pStyle w:val="a5"/>
        <w:jc w:val="left"/>
      </w:pPr>
    </w:p>
    <w:p w14:paraId="64688BC8" w14:textId="77777777" w:rsidR="002917A2" w:rsidRDefault="00153D08">
      <w:pPr>
        <w:pStyle w:val="a5"/>
        <w:jc w:val="left"/>
        <w:outlineLvl w:val="1"/>
      </w:pPr>
      <w:bookmarkStart w:id="18" w:name="_Toc230731336"/>
      <w:r>
        <w:rPr>
          <w:rFonts w:eastAsia="Times New Roman"/>
          <w:b/>
          <w:color w:val="000000"/>
        </w:rPr>
        <w:t>4.2 Оценка экономической эффективности</w:t>
      </w:r>
      <w:bookmarkEnd w:id="18"/>
    </w:p>
    <w:p w14:paraId="19C7711E" w14:textId="77777777" w:rsidR="002917A2" w:rsidRDefault="00153D08">
      <w:pPr>
        <w:pStyle w:val="a5"/>
      </w:pPr>
      <w:r>
        <w:rPr>
          <w:rFonts w:eastAsia="Times New Roman"/>
          <w:color w:val="000000"/>
        </w:rPr>
        <w:lastRenderedPageBreak/>
        <w:t>Для оценки эффекта рассмотрен типовой пункт проката, в котором часть операций менеджера переносится в приложение: просмотр каталога, уточнение доступности, расчет стоимости аренды и фиксация заказа. Это уменьшает время обслуживания одного клиента и снижает вероятность повторного ввода данных.</w:t>
      </w:r>
    </w:p>
    <w:p w14:paraId="134B503C" w14:textId="77777777" w:rsidR="002917A2" w:rsidRDefault="00153D08">
      <w:pPr>
        <w:pStyle w:val="a5"/>
      </w:pPr>
      <w:r>
        <w:rPr>
          <w:rFonts w:eastAsia="Times New Roman"/>
          <w:color w:val="000000"/>
        </w:rPr>
        <w:t>Показатели экономического эффекта основаны на условных, но реалистичных допущениях по количеству обращений и стоимости рабочего времени сотрудника. Такой подход соответствует учебному характеру проекта и позволяет определить ориентировочный срок окупаемости.</w:t>
      </w:r>
    </w:p>
    <w:p w14:paraId="1E3640A7" w14:textId="394127E6" w:rsidR="002917A2" w:rsidRDefault="00153D08" w:rsidP="006D5423">
      <w:pPr>
        <w:pStyle w:val="ac"/>
      </w:pPr>
      <w:r>
        <w:rPr>
          <w:rFonts w:eastAsia="Times New Roman"/>
          <w:sz w:val="28"/>
        </w:rPr>
        <w:t>Таблица 26. Оценка ежемесячного экономического эффекта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3812"/>
        <w:gridCol w:w="5533"/>
      </w:tblGrid>
      <w:tr w:rsidR="002917A2" w14:paraId="11B0EED5" w14:textId="77777777" w:rsidTr="006D5423">
        <w:trPr>
          <w:tblHeader/>
        </w:trPr>
        <w:tc>
          <w:tcPr>
            <w:tcW w:w="3515" w:type="dxa"/>
          </w:tcPr>
          <w:p w14:paraId="225AF61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Показатель</w:t>
            </w:r>
          </w:p>
        </w:tc>
        <w:tc>
          <w:tcPr>
            <w:tcW w:w="5102" w:type="dxa"/>
          </w:tcPr>
          <w:p w14:paraId="169FF61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b/>
                <w:noProof/>
                <w:color w:val="000000"/>
                <w:sz w:val="24"/>
              </w:rPr>
              <w:t>Значение</w:t>
            </w:r>
          </w:p>
        </w:tc>
      </w:tr>
      <w:tr w:rsidR="002917A2" w14:paraId="1FDC9850" w14:textId="77777777" w:rsidTr="006D5423">
        <w:tc>
          <w:tcPr>
            <w:tcW w:w="3515" w:type="dxa"/>
          </w:tcPr>
          <w:p w14:paraId="4BC71B5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Среднее сокращение времени на оформление одной аренды</w:t>
            </w:r>
          </w:p>
        </w:tc>
        <w:tc>
          <w:tcPr>
            <w:tcW w:w="5102" w:type="dxa"/>
          </w:tcPr>
          <w:p w14:paraId="3071FBF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8 минут</w:t>
            </w:r>
          </w:p>
        </w:tc>
      </w:tr>
      <w:tr w:rsidR="002917A2" w14:paraId="1A95D4C3" w14:textId="77777777" w:rsidTr="006D5423">
        <w:tc>
          <w:tcPr>
            <w:tcW w:w="3515" w:type="dxa"/>
          </w:tcPr>
          <w:p w14:paraId="6CCBFD84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Среднее количество заявок в месяц</w:t>
            </w:r>
          </w:p>
        </w:tc>
        <w:tc>
          <w:tcPr>
            <w:tcW w:w="5102" w:type="dxa"/>
          </w:tcPr>
          <w:p w14:paraId="68C9A397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180</w:t>
            </w:r>
          </w:p>
        </w:tc>
      </w:tr>
      <w:tr w:rsidR="002917A2" w14:paraId="232562FA" w14:textId="77777777" w:rsidTr="006D5423">
        <w:tc>
          <w:tcPr>
            <w:tcW w:w="3515" w:type="dxa"/>
          </w:tcPr>
          <w:p w14:paraId="01100ED1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Экономия рабочего времени в месяц</w:t>
            </w:r>
          </w:p>
        </w:tc>
        <w:tc>
          <w:tcPr>
            <w:tcW w:w="5102" w:type="dxa"/>
          </w:tcPr>
          <w:p w14:paraId="60151076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24 часа</w:t>
            </w:r>
          </w:p>
        </w:tc>
      </w:tr>
      <w:tr w:rsidR="002917A2" w14:paraId="78509442" w14:textId="77777777" w:rsidTr="006D5423">
        <w:tc>
          <w:tcPr>
            <w:tcW w:w="3515" w:type="dxa"/>
          </w:tcPr>
          <w:p w14:paraId="6C52C32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Средняя стоимость часа работы сотрудника</w:t>
            </w:r>
          </w:p>
        </w:tc>
        <w:tc>
          <w:tcPr>
            <w:tcW w:w="5102" w:type="dxa"/>
          </w:tcPr>
          <w:p w14:paraId="3E164B39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350 руб.</w:t>
            </w:r>
          </w:p>
        </w:tc>
      </w:tr>
      <w:tr w:rsidR="002917A2" w14:paraId="6B1FA3B6" w14:textId="77777777" w:rsidTr="006D5423">
        <w:tc>
          <w:tcPr>
            <w:tcW w:w="3515" w:type="dxa"/>
          </w:tcPr>
          <w:p w14:paraId="46549DEA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Условная ежемесячная экономия</w:t>
            </w:r>
          </w:p>
        </w:tc>
        <w:tc>
          <w:tcPr>
            <w:tcW w:w="5102" w:type="dxa"/>
          </w:tcPr>
          <w:p w14:paraId="373AF04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8 400 руб.</w:t>
            </w:r>
          </w:p>
        </w:tc>
      </w:tr>
      <w:tr w:rsidR="002917A2" w14:paraId="710C3004" w14:textId="77777777" w:rsidTr="006D5423">
        <w:tc>
          <w:tcPr>
            <w:tcW w:w="3515" w:type="dxa"/>
          </w:tcPr>
          <w:p w14:paraId="37D85C8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Дополнительный эффект от снижения ошибок и повторных операций</w:t>
            </w:r>
          </w:p>
        </w:tc>
        <w:tc>
          <w:tcPr>
            <w:tcW w:w="5102" w:type="dxa"/>
          </w:tcPr>
          <w:p w14:paraId="02617D2F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4 000 руб.</w:t>
            </w:r>
          </w:p>
        </w:tc>
      </w:tr>
      <w:tr w:rsidR="002917A2" w14:paraId="37A908A4" w14:textId="77777777" w:rsidTr="006D5423">
        <w:tc>
          <w:tcPr>
            <w:tcW w:w="3515" w:type="dxa"/>
          </w:tcPr>
          <w:p w14:paraId="7B9AEF48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Совокупный экономический эффект в месяц</w:t>
            </w:r>
          </w:p>
        </w:tc>
        <w:tc>
          <w:tcPr>
            <w:tcW w:w="5102" w:type="dxa"/>
          </w:tcPr>
          <w:p w14:paraId="01DA883C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12 400 руб.</w:t>
            </w:r>
          </w:p>
        </w:tc>
      </w:tr>
      <w:tr w:rsidR="002917A2" w14:paraId="4C305540" w14:textId="77777777" w:rsidTr="006D5423">
        <w:tc>
          <w:tcPr>
            <w:tcW w:w="3515" w:type="dxa"/>
          </w:tcPr>
          <w:p w14:paraId="6ABD40D0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Ориентировочный срок окупаемости</w:t>
            </w:r>
          </w:p>
        </w:tc>
        <w:tc>
          <w:tcPr>
            <w:tcW w:w="5102" w:type="dxa"/>
          </w:tcPr>
          <w:p w14:paraId="796C561B" w14:textId="77777777" w:rsidR="002917A2" w:rsidRDefault="00153D08" w:rsidP="006D5423">
            <w:pPr>
              <w:pStyle w:val="a5"/>
              <w:spacing w:before="0" w:after="0"/>
              <w:ind w:firstLine="0"/>
              <w:jc w:val="left"/>
              <w:rPr>
                <w:noProof/>
              </w:rPr>
            </w:pPr>
            <w:r>
              <w:rPr>
                <w:rFonts w:eastAsia="Times New Roman"/>
                <w:noProof/>
                <w:color w:val="000000"/>
                <w:sz w:val="24"/>
              </w:rPr>
              <w:t>около 7,5 месяцев</w:t>
            </w:r>
          </w:p>
        </w:tc>
      </w:tr>
    </w:tbl>
    <w:p w14:paraId="7543536F" w14:textId="77777777" w:rsidR="002917A2" w:rsidRDefault="002917A2">
      <w:pPr>
        <w:pStyle w:val="a5"/>
        <w:jc w:val="left"/>
      </w:pPr>
    </w:p>
    <w:p w14:paraId="32E4CBB3" w14:textId="77777777" w:rsidR="002917A2" w:rsidRDefault="00153D08">
      <w:pPr>
        <w:pStyle w:val="a5"/>
      </w:pPr>
      <w:r>
        <w:rPr>
          <w:rFonts w:eastAsia="Times New Roman"/>
          <w:color w:val="000000"/>
        </w:rPr>
        <w:t xml:space="preserve">Полученные оценки показывают, что даже при учебном масштабе проекта приложение способно сократить операционные затраты пункта </w:t>
      </w:r>
      <w:r>
        <w:rPr>
          <w:rFonts w:eastAsia="Times New Roman"/>
          <w:color w:val="000000"/>
        </w:rPr>
        <w:lastRenderedPageBreak/>
        <w:t>проката и окупить условные затраты на разработку в разумный срок. Следовательно, разработка SportRent является не только технически реализуемой, но и экономически целесообразной в модели демонстрационного внедрения.</w:t>
      </w:r>
    </w:p>
    <w:p w14:paraId="0E676DF8" w14:textId="77777777" w:rsidR="002917A2" w:rsidRDefault="00153D08">
      <w:r>
        <w:br w:type="page"/>
      </w:r>
    </w:p>
    <w:p w14:paraId="30F271B3" w14:textId="77777777" w:rsidR="002917A2" w:rsidRDefault="00153D08">
      <w:pPr>
        <w:pStyle w:val="a5"/>
        <w:pageBreakBefore/>
        <w:jc w:val="center"/>
        <w:outlineLvl w:val="0"/>
      </w:pPr>
      <w:bookmarkStart w:id="19" w:name="_Toc230731337"/>
      <w:r>
        <w:rPr>
          <w:rFonts w:eastAsia="Times New Roman"/>
          <w:b/>
          <w:color w:val="000000"/>
          <w:sz w:val="32"/>
        </w:rPr>
        <w:lastRenderedPageBreak/>
        <w:t>ЗАКЛЮЧЕНИЕ</w:t>
      </w:r>
      <w:bookmarkEnd w:id="19"/>
    </w:p>
    <w:p w14:paraId="559F98FF" w14:textId="77777777" w:rsidR="002F5831" w:rsidRDefault="00CD4053">
      <w:pPr>
        <w:pStyle w:val="a5"/>
      </w:pPr>
      <w:r>
        <w:t>В ходе выполнения дипломного проекта разработано мобильное кроссплатформенное приложение SportRent для аренды спортивного инвентаря с локальной SQLite-базой данных.</w:t>
      </w:r>
    </w:p>
    <w:p w14:paraId="66BD4088" w14:textId="77777777" w:rsidR="002F5831" w:rsidRDefault="00CD4053">
      <w:pPr>
        <w:pStyle w:val="a5"/>
      </w:pPr>
      <w:r>
        <w:t>Результаты работы соотнесены с задачами, сформулированными во введении:</w:t>
      </w:r>
    </w:p>
    <w:p w14:paraId="05618FB4" w14:textId="77777777" w:rsidR="002F5831" w:rsidRDefault="00CD4053">
      <w:pPr>
        <w:pStyle w:val="a5"/>
      </w:pPr>
      <w:r>
        <w:t>1. По задаче анализа предметной области рассмотрен процесс аренды спортивного инвентаря, выделены участники, основные операции и требования к цифровому сервису проката.</w:t>
      </w:r>
    </w:p>
    <w:p w14:paraId="0AD2AE42" w14:textId="77777777" w:rsidR="002F5831" w:rsidRDefault="00CD4053">
      <w:pPr>
        <w:pStyle w:val="a5"/>
      </w:pPr>
      <w:r>
        <w:t>2. По задаче проектирования базы данных создана нормализованная реляционная структура SQLite, включающая справочники, каталог инвентаря, остатки по пунктам проката, заказы и платежи.</w:t>
      </w:r>
    </w:p>
    <w:p w14:paraId="4F73C07D" w14:textId="77777777" w:rsidR="002F5831" w:rsidRDefault="00CD4053">
      <w:pPr>
        <w:pStyle w:val="a5"/>
      </w:pPr>
      <w:r>
        <w:t>3. По задаче автоматической сборки базы данных реализован консольный инструмент SportRent.DbTool, формирующий файл SQLite из последовательности SQL-скриптов.</w:t>
      </w:r>
    </w:p>
    <w:p w14:paraId="26AC6330" w14:textId="77777777" w:rsidR="002F5831" w:rsidRDefault="00CD4053">
      <w:pPr>
        <w:pStyle w:val="a5"/>
      </w:pPr>
      <w:r>
        <w:t>4. По задаче разработки мобильного приложения создано кроссплатформенное приложение .NET MAUI с экранами авторизации, каталога, карточки инвентаря, оформления аренды, истории заказов и профиля пользователя.</w:t>
      </w:r>
    </w:p>
    <w:p w14:paraId="3E65F1DE" w14:textId="77777777" w:rsidR="002F5831" w:rsidRDefault="00CD4053">
      <w:pPr>
        <w:pStyle w:val="a5"/>
      </w:pPr>
      <w:r>
        <w:t>5. По задаче проверки пользовательских сценариев выполнена проверка входа в систему, просмотра каталога, оформления заказа, регистрации мок-оплаты и отображения истории заказов.</w:t>
      </w:r>
    </w:p>
    <w:p w14:paraId="67FCABC9" w14:textId="77777777" w:rsidR="002F5831" w:rsidRDefault="00CD4053">
      <w:pPr>
        <w:pStyle w:val="a5"/>
      </w:pPr>
      <w:r>
        <w:t>6. По задаче экономического расчета выполнена учебная оценка затрат на разработку и ориентировочного эффекта от внедрения приложения в работу пункта проката.</w:t>
      </w:r>
    </w:p>
    <w:p w14:paraId="63572B90" w14:textId="77777777" w:rsidR="002F5831" w:rsidRDefault="00CD4053">
      <w:pPr>
        <w:pStyle w:val="a5"/>
      </w:pPr>
      <w:r>
        <w:t xml:space="preserve">Поставленная цель достигнута, так как тема дипломного проекта «Разработка мобильного приложения для аренды спортивного инвентаря» </w:t>
      </w:r>
      <w:r>
        <w:lastRenderedPageBreak/>
        <w:t>подтверждена фактической реализацией программного средства. Полученный результат может служить основой для дальнейшего развития проекта, включая добавление серверной части, улучшение безопасности, расширение ролей пользователей и интеграцию с внешними сервисами.</w:t>
      </w:r>
    </w:p>
    <w:p w14:paraId="042BF567" w14:textId="77777777" w:rsidR="002917A2" w:rsidRDefault="00153D08">
      <w:pPr>
        <w:pStyle w:val="a5"/>
        <w:pageBreakBefore/>
        <w:jc w:val="center"/>
        <w:outlineLvl w:val="0"/>
      </w:pPr>
      <w:bookmarkStart w:id="20" w:name="_Toc230731338"/>
      <w:r>
        <w:rPr>
          <w:rFonts w:eastAsia="Times New Roman"/>
          <w:b/>
          <w:color w:val="000000"/>
          <w:sz w:val="32"/>
        </w:rPr>
        <w:lastRenderedPageBreak/>
        <w:t>СПИСОК ЛИТЕРАТУРЫ</w:t>
      </w:r>
      <w:bookmarkEnd w:id="20"/>
    </w:p>
    <w:p w14:paraId="222F2295" w14:textId="77777777" w:rsidR="002F5831" w:rsidRDefault="00CD4053">
      <w:pPr>
        <w:pStyle w:val="a5"/>
      </w:pPr>
      <w:r>
        <w:rPr>
          <w:b/>
        </w:rPr>
        <w:t>Законодательные акты</w:t>
      </w:r>
    </w:p>
    <w:p w14:paraId="054E7DDB" w14:textId="77777777" w:rsidR="002F5831" w:rsidRDefault="00CD4053">
      <w:pPr>
        <w:pStyle w:val="a5"/>
      </w:pPr>
      <w:r>
        <w:t>1. Российская Федерация. Законы. О персональных данных: Федеральный закон от 27.07.2006 № 152-ФЗ [Электронный ресурс]. – URL: https://www.consultant.ru/document/cons_doc_LAW_61801/ (дата обращения: 26.05.2026).</w:t>
      </w:r>
    </w:p>
    <w:p w14:paraId="2F3EF83A" w14:textId="77777777" w:rsidR="002F5831" w:rsidRDefault="00CD4053">
      <w:pPr>
        <w:pStyle w:val="a5"/>
      </w:pPr>
      <w:r>
        <w:rPr>
          <w:b/>
        </w:rPr>
        <w:t>Нормативные документы и методические материалы</w:t>
      </w:r>
    </w:p>
    <w:p w14:paraId="1DC58F5B" w14:textId="77777777" w:rsidR="002F5831" w:rsidRDefault="00CD4053">
      <w:pPr>
        <w:pStyle w:val="a5"/>
      </w:pPr>
      <w: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2018.</w:t>
      </w:r>
    </w:p>
    <w:p w14:paraId="3F195812" w14:textId="77777777" w:rsidR="002F5831" w:rsidRDefault="00CD4053">
      <w:pPr>
        <w:pStyle w:val="a5"/>
      </w:pPr>
      <w:r>
        <w:t>3. Методические рекомендации для выполнения дипломного проекта по специальности 09.02.07 Информационные системы и программирование / СПб ГБ ПОУ «Колледж электроники и приборостроения». – Локальный электронный документ.</w:t>
      </w:r>
    </w:p>
    <w:p w14:paraId="4A54855A" w14:textId="77777777" w:rsidR="002F5831" w:rsidRDefault="00CD4053">
      <w:pPr>
        <w:pStyle w:val="a5"/>
      </w:pPr>
      <w:r>
        <w:rPr>
          <w:b/>
        </w:rPr>
        <w:t>Проектная документация и исходный код</w:t>
      </w:r>
    </w:p>
    <w:p w14:paraId="278CAD3B" w14:textId="77777777" w:rsidR="002F5831" w:rsidRDefault="00CD4053">
      <w:pPr>
        <w:pStyle w:val="a5"/>
      </w:pPr>
      <w:r>
        <w:t>4. Репозиторий SportRent. Файл README.md. – Локальный электронный ресурс.</w:t>
      </w:r>
    </w:p>
    <w:p w14:paraId="5ADE7A9C" w14:textId="77777777" w:rsidR="002F5831" w:rsidRDefault="00CD4053">
      <w:pPr>
        <w:pStyle w:val="a5"/>
      </w:pPr>
      <w:r>
        <w:t>5. Репозиторий SportRent. Файл docs/explanatory-note-agent-context.json. – Локальный электронный ресурс.</w:t>
      </w:r>
    </w:p>
    <w:p w14:paraId="2412AC22" w14:textId="77777777" w:rsidR="002F5831" w:rsidRDefault="00CD4053">
      <w:pPr>
        <w:pStyle w:val="a5"/>
      </w:pPr>
      <w:r>
        <w:t>6. Репозиторий SportRent. Файл SportRent.Mobile/SportRent.Mobile.csproj. – Локальный электронный ресурс.</w:t>
      </w:r>
    </w:p>
    <w:p w14:paraId="7B6258AF" w14:textId="77777777" w:rsidR="002F5831" w:rsidRDefault="00CD4053">
      <w:pPr>
        <w:pStyle w:val="a5"/>
      </w:pPr>
      <w:r>
        <w:t>7. Репозиторий SportRent. Исходный код сервиса авторизации SportRent.Mobile/Services/AuthenticationService.cs. – Локальный электронный ресурс.</w:t>
      </w:r>
    </w:p>
    <w:p w14:paraId="06F12498" w14:textId="77777777" w:rsidR="002F5831" w:rsidRDefault="00CD4053">
      <w:pPr>
        <w:pStyle w:val="a5"/>
      </w:pPr>
      <w:r>
        <w:t>8. Репозиторий SportRent. Исходный код каталожного сервиса SportRent.Mobile/Services/SportRentCatalogService.cs. – Локальный электронный ресурс.</w:t>
      </w:r>
    </w:p>
    <w:p w14:paraId="6C1587CC" w14:textId="77777777" w:rsidR="002F5831" w:rsidRDefault="00CD4053">
      <w:pPr>
        <w:pStyle w:val="a5"/>
      </w:pPr>
      <w:r>
        <w:lastRenderedPageBreak/>
        <w:t>9. Репозиторий SportRent. Исходный код сервиса заказов SportRent.Mobile/Services/OrdersService.cs. – Локальный электронный ресурс.</w:t>
      </w:r>
    </w:p>
    <w:p w14:paraId="1107A03D" w14:textId="77777777" w:rsidR="002F5831" w:rsidRDefault="00CD4053">
      <w:pPr>
        <w:pStyle w:val="a5"/>
      </w:pPr>
      <w:r>
        <w:t>10. Репозиторий SportRent. SQL-сценарий структуры базы данных database/002_schema.sql. – Локальный электронный ресурс.</w:t>
      </w:r>
    </w:p>
    <w:p w14:paraId="6C9AF2D7" w14:textId="77777777" w:rsidR="002F5831" w:rsidRDefault="00CD4053">
      <w:pPr>
        <w:pStyle w:val="a5"/>
      </w:pPr>
      <w:r>
        <w:t>11. Репозиторий SportRent. SQL-сценарий начального заполнения database/003_seed.sql. – Локальный электронный ресурс.</w:t>
      </w:r>
    </w:p>
    <w:p w14:paraId="0F63022B" w14:textId="77777777" w:rsidR="002F5831" w:rsidRPr="00852C56" w:rsidRDefault="00CD4053">
      <w:pPr>
        <w:pStyle w:val="a5"/>
        <w:rPr>
          <w:lang w:val="en-US"/>
        </w:rPr>
      </w:pPr>
      <w:r>
        <w:rPr>
          <w:b/>
        </w:rPr>
        <w:t>Электронные</w:t>
      </w:r>
      <w:r w:rsidRPr="00852C56">
        <w:rPr>
          <w:b/>
          <w:lang w:val="en-US"/>
        </w:rPr>
        <w:t xml:space="preserve"> </w:t>
      </w:r>
      <w:r>
        <w:rPr>
          <w:b/>
        </w:rPr>
        <w:t>ресурсы</w:t>
      </w:r>
    </w:p>
    <w:p w14:paraId="6456DA00" w14:textId="77777777" w:rsidR="002F5831" w:rsidRDefault="00CD4053">
      <w:pPr>
        <w:pStyle w:val="a5"/>
      </w:pPr>
      <w:r w:rsidRPr="00852C56">
        <w:rPr>
          <w:lang w:val="en-US"/>
        </w:rPr>
        <w:t xml:space="preserve">12. Microsoft Learn. What is .NET MAUI? </w:t>
      </w:r>
      <w:r>
        <w:t>[Электронный ресурс]. – URL: https://learn.microsoft.com/en-us/dotnet/maui/what-is-maui (дата обращения: 26.05.2026).</w:t>
      </w:r>
    </w:p>
    <w:p w14:paraId="72F61C8C" w14:textId="77777777" w:rsidR="002F5831" w:rsidRPr="00852C56" w:rsidRDefault="00CD4053">
      <w:pPr>
        <w:pStyle w:val="a5"/>
        <w:rPr>
          <w:lang w:val="en-US"/>
        </w:rPr>
      </w:pPr>
      <w:r w:rsidRPr="00852C56">
        <w:rPr>
          <w:lang w:val="en-US"/>
        </w:rPr>
        <w:t>13. Microsoft Learn. Overview of Entity Framework Core [</w:t>
      </w:r>
      <w:r>
        <w:t>Электронный</w:t>
      </w:r>
      <w:r w:rsidRPr="00852C56">
        <w:rPr>
          <w:lang w:val="en-US"/>
        </w:rPr>
        <w:t xml:space="preserve"> </w:t>
      </w:r>
      <w:r>
        <w:t>ресурс</w:t>
      </w:r>
      <w:r w:rsidRPr="00852C56">
        <w:rPr>
          <w:lang w:val="en-US"/>
        </w:rPr>
        <w:t>]. – URL: https://learn.microsoft.com/en-us/ef/core/ (</w:t>
      </w:r>
      <w:r>
        <w:t>дата</w:t>
      </w:r>
      <w:r w:rsidRPr="00852C56">
        <w:rPr>
          <w:lang w:val="en-US"/>
        </w:rPr>
        <w:t xml:space="preserve"> </w:t>
      </w:r>
      <w:r>
        <w:t>обращения</w:t>
      </w:r>
      <w:r w:rsidRPr="00852C56">
        <w:rPr>
          <w:lang w:val="en-US"/>
        </w:rPr>
        <w:t>: 26.05.2026).</w:t>
      </w:r>
    </w:p>
    <w:p w14:paraId="66B20BF0" w14:textId="77777777" w:rsidR="002F5831" w:rsidRDefault="00CD4053">
      <w:pPr>
        <w:pStyle w:val="a5"/>
      </w:pPr>
      <w:r>
        <w:t>14. SQLite Documentation [Электронный ресурс]. – URL: https://www.sqlite.org/docs.html (дата обращения: 26.05.2026).</w:t>
      </w:r>
    </w:p>
    <w:p w14:paraId="4315DCF0" w14:textId="77777777" w:rsidR="002917A2" w:rsidRDefault="00153D08">
      <w:pPr>
        <w:pStyle w:val="a5"/>
        <w:pageBreakBefore/>
        <w:jc w:val="right"/>
      </w:pPr>
      <w:r>
        <w:rPr>
          <w:rFonts w:eastAsia="Times New Roman"/>
          <w:b/>
          <w:color w:val="000000"/>
        </w:rPr>
        <w:lastRenderedPageBreak/>
        <w:t>Приложение А</w:t>
      </w:r>
    </w:p>
    <w:p w14:paraId="38C9C498" w14:textId="77777777" w:rsidR="002917A2" w:rsidRDefault="00153D08">
      <w:pPr>
        <w:pStyle w:val="a5"/>
        <w:jc w:val="center"/>
      </w:pPr>
      <w:r>
        <w:rPr>
          <w:rFonts w:eastAsia="Times New Roman"/>
          <w:b/>
          <w:color w:val="000000"/>
        </w:rPr>
        <w:t>Листинг кода инструмента сборки базы данных (Program.cs)</w:t>
      </w:r>
    </w:p>
    <w:p w14:paraId="2F87DA27" w14:textId="77777777" w:rsidR="002917A2" w:rsidRDefault="002917A2">
      <w:pPr>
        <w:pStyle w:val="a5"/>
        <w:jc w:val="left"/>
      </w:pPr>
    </w:p>
    <w:p w14:paraId="09C8E955" w14:textId="77777777" w:rsidR="002917A2" w:rsidRPr="006D5423" w:rsidRDefault="00153D08">
      <w:pPr>
        <w:pStyle w:val="a5"/>
        <w:spacing w:line="240" w:lineRule="auto"/>
        <w:jc w:val="left"/>
        <w:rPr>
          <w:lang w:val="en-US"/>
        </w:rPr>
      </w:pPr>
      <w:r w:rsidRPr="006D5423">
        <w:rPr>
          <w:rFonts w:ascii="Courier New" w:eastAsia="Courier New" w:hAnsi="Courier New"/>
          <w:color w:val="000000"/>
          <w:sz w:val="18"/>
          <w:lang w:val="en-US"/>
        </w:rPr>
        <w:t>0001: using System.Text.RegularExpressions;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0002: using Microsoft.Data.Sqlite;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0004: internal static class Program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0005: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0006:     private static readonly Regex ScriptFilePattern = new(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0007:         @"^\d{3}_.+\.sql$",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0008:         RegexOptions.Compiled | RegexOptions.CultureInvariant | RegexOptions.IgnoreCase);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0010:     private static int Main(string[] args)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0011: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0012:         try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0013: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0014:             BuildOptions options = ParseArguments(args);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0015:             string root = ResolveRoot(options.Root);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0016:             string scriptsDirectory = ResolvePath(root, options.ScriptsDirectory ?? "database");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0017:             string outputPath = ResolvePath(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0018:                 root,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0019:                 options.OutputPath ?? Path.Combine("SportRent.Mobile", "Resources", "Raw", "Database", "sportRent.db"));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0020:             string[] scripts = GetScriptFiles(scriptsDirectory);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0022:             Console.WriteLine($"[INFO] Root: {root}");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0023:             Console.WriteLine($"[INFO] Scripts dir: {scriptsDirectory}");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0024:             Console.WriteLine($"[INFO] DB file: {outputPath}");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0025:             Console.WriteLine($"[INFO] Scripts found: {scripts.Length}");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0027:             BuildDatabase(outputPath, scripts);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0029:             Console.WriteLine("[SUCCESS] Database created.");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0030:             return 0;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0031: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0032:         catch (Exception ex)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0033: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0034:             Console.Error.WriteLine("[ERROR] Failed to build database.");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0035:             Console.Error.WriteLine(ex);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0036:             return 1;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0037: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0038: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0040:     private static BuildOptions ParseArguments(string[] args)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0041: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0042:         string? root = null;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0043:         string? scriptsDirectory = null;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0044:         string? outputPath = null;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0046:         for (int i = 0; i &lt; args.Length; i++)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0047: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0048:             string arg = args[i];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0050:             if (arg is "--help" or "-h")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0051: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0052:                 PrintUsage();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0053:                 Environment.Exit(0);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0054: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0056:             string value = ReadValue(args, ref i);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0058:             switch (arg)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0059: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0060:                 case "--root":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0061:                     root = value;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0062:                     break;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0063:                 case "--scripts-dir":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0064:                     scriptsDirectory = value;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0065:                     break;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0066:                 case "--output":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0067:                     outputPath = value;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0068:                     break;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0069:                 default: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0070:                     throw new ArgumentException($"Unknown argument: {arg}");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0071: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0072: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0074:         return new BuildOptions(root, scriptsDirectory, outputPath);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0075: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0077:     private static string ReadValue(string[] args, ref int index)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0078: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0079:         if (index + 1 &gt;= args.Length)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0080: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0081:             throw new ArgumentException($"Expected a value after {args[index]}");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0082: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0084:         index++;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0085:         return args[index];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0086: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0088:     private static string ResolveRoot(string? rootArgument)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0089: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0090:         if (!string.IsNullOrWhiteSpace(rootArgument))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0091: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0092:             string root = Path.GetFullPath(rootArgument);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0094:             if (!Directory.Exists(root))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0095: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0096:                 throw new DirectoryNotFoundException($"Root directory not found: {root}");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0097: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0099:             return root;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0100: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0102:         return FindProjectRoot();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0103: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0105:     private static string ResolvePath(string root, string path)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0106: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0107:         return Path.GetFullPath(Path.IsPathRooted(path) ? path : Path.Combine(root, path));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0108: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0110:     private static string[] GetScriptFiles(string scriptsDirectory)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0111: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0112:         if (!Directory.Exists(scriptsDirectory))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0113: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0114:             throw new DirectoryNotFoundException($"Scripts directory not found: {scriptsDirectory}");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0115: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0117:         string[] scripts = Directory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0118:             .EnumerateFiles(scriptsDirectory, "*.sql", SearchOption.TopDirectoryOnly)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0119:             .Where(path =&gt; ScriptFilePattern.IsMatch(Path.GetFileName(path)))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0120:             .OrderBy(path =&gt; Path.GetFileName(path), StringComparer.OrdinalIgnoreCase)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0121:             .ToArray();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0123:         if (scripts.Length == 0)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0124: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0125:             throw new InvalidOperationException(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0126:                 $"No numbered SQL scripts matching 000_name.sql were found in {scriptsDirectory}");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0127: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0129:         return scripts;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0130: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0132:     private static void BuildDatabase(string outputPath, IReadOnlyList&lt;string&gt; scripts)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0133: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0134:         string artifactsDirectory = Path.GetDirectoryName(outputPath)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0135:             ?? throw new InvalidOperationException($"Cannot determine output directory for {outputPath}");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0137:         Directory.CreateDirectory(artifactsDirectory);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0139:         string tempPath = Path.Combine(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0140:             artifactsDirectory,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0141:             $"{Path.GetFileNameWithoutExtension(outputPath)}.{Guid.NewGuid():N}{Path.GetExtension(outputPath)}");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0143:         try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0144: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0145:             using (SqliteConnection connection = OpenConnection(tempPath))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0146: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0147:                 using SqliteTransaction transaction = connection.BeginTransaction();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0149:                 foreach (string scriptPath in scripts)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0150:    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0151:                     ExecuteScript(connection, transaction, scriptPath);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0152:    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0154:                 transaction.Commit();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0155: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0157:             ReplaceDatabase(tempPath, outputPath);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0158: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0159:         catch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0160: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0161:             TryDeleteFile(tempPath);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0162:             throw;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0163: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0164: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0166:     private static SqliteConnection OpenConnection(string dbPath)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0167: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0168:         string connectionString = new SqliteConnectionStringBuilder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0169: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0170:             DataSource = dbPath,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0171:             ForeignKeys = true,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0172:             Pooling = false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0173:         }.ToString();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0175:         var connection = new SqliteConnection(connectionString);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0176:         connection.Open();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0178:         return connection;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0179: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0181:     private static void ExecuteScript(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0182:         SqliteConnection connection,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0183:         SqliteTransaction transaction,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0184:         string scriptPath)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0185: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0186:         if (!File.Exists(scriptPath))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0187: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0188:             throw new FileNotFoundException("SQL script not found.", scriptPath);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0189: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0191:         string sql = File.ReadAllText(scriptPath);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0193:         if (string.IsNullOrWhiteSpace(sql))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0194: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0195:             throw new InvalidOperationException($"SQL script is empty: {scriptPath}");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0196: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0198:         Console.WriteLine($"[INFO] Running {Path.GetFileName(scriptPath)}");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0200:        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0201:         command.Transaction = transaction;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0202: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0203:         _ = command.ExecuteNonQuery();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0204: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0206:     private static void ReplaceDatabase(string tempPath, string outputPath)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0207: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0208:         if (File.Exists(outputPath))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0209: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0210:             Console.WriteLine("[INFO] Replacing existing database...");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0211:             RetryOnIOException(() =&gt; File.Delete(outputPath), $"Unable to delete existing database: {outputPath}");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0212: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0214:         RetryOnIOException(() =&gt; File.Move(tempPath, outputPath), $"Unable to place database at: {outputPath}");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0215: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0217:     private static void TryDeleteFile(string path)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0218: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0219:         try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0220: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0221:             if (File.Exists(path))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0222: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0223:                 File.Delete(path);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0224: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0225: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0226:         catch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0227: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0228: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0229: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0231:     private static void RetryOnIOException(Action action, string failureMessage)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0232: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0233:         const int maxAttempts = 10;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0235:         for (int attempt = 1; attempt &lt;= maxAttempts; attempt++)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0236: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0237:             try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0238: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0239:                 action();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0240:                 return;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0241: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0242:             catch (IOException) when (attempt &lt; maxAttempts)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0243: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0244:                 Thread.Sleep(200);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0245: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0246: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0248:         throw new IOException(failureMessage);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0249: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0251:     private static string FindProjectRoot()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0252: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0253:         foreach (string startPath in new[] { Directory.GetCurrentDirectory(), AppContext.BaseDirectory })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0254: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0255:             var directory = new DirectoryInfo(startPath);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0257:             while (directory != null)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0258: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0259:                 if (Directory.Exists(Path.Combine(directory.FullName, "database")))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0260:    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0261:                     return directory.FullName;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0262:    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0264:                 directory = directory.Parent;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0265: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0266: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0268:         throw new DirectoryNotFoundException("Project root with database folder not found.");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0269: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0271:     private static void PrintUsage()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0272: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0273:         Console.WriteLine("SportRent.DbTool usage:");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0274:         Console.WriteLine("  --root &lt;path&gt;         Optional project root.");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0275:         Console.WriteLine("  --scripts-dir &lt;path&gt;  Optional SQL scripts directory. Default: database");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0276:         Console.WriteLine("  --output &lt;path&gt;       Optional output DB path. Default: SportRent.Mobile/Resources/Raw/Database/sportRent.db");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0277: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0279:     private sealed record BuildOptions(string? Root, string? ScriptsDirectory, string? OutputPath);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0280: }</w:t>
      </w:r>
    </w:p>
    <w:p w14:paraId="7BAC0937" w14:textId="77777777" w:rsidR="002917A2" w:rsidRPr="006D5423" w:rsidRDefault="00153D08">
      <w:pPr>
        <w:rPr>
          <w:lang w:val="en-US"/>
        </w:rPr>
      </w:pPr>
      <w:r w:rsidRPr="006D5423">
        <w:rPr>
          <w:lang w:val="en-US"/>
        </w:rPr>
        <w:br w:type="page"/>
      </w:r>
    </w:p>
    <w:p w14:paraId="11EA6AAF" w14:textId="77777777" w:rsidR="002917A2" w:rsidRPr="006D5423" w:rsidRDefault="00153D08">
      <w:pPr>
        <w:pStyle w:val="a5"/>
        <w:pageBreakBefore/>
        <w:jc w:val="right"/>
        <w:rPr>
          <w:lang w:val="en-US"/>
        </w:rPr>
      </w:pPr>
      <w:r>
        <w:rPr>
          <w:rFonts w:eastAsia="Times New Roman"/>
          <w:b/>
          <w:color w:val="000000"/>
        </w:rPr>
        <w:lastRenderedPageBreak/>
        <w:t>Приложение</w:t>
      </w:r>
      <w:r w:rsidRPr="006D5423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Б</w:t>
      </w:r>
    </w:p>
    <w:p w14:paraId="690B7E09" w14:textId="77777777" w:rsidR="002917A2" w:rsidRPr="006D5423" w:rsidRDefault="00153D08">
      <w:pPr>
        <w:pStyle w:val="a5"/>
        <w:jc w:val="center"/>
        <w:rPr>
          <w:lang w:val="en-US"/>
        </w:rPr>
      </w:pPr>
      <w:r>
        <w:rPr>
          <w:rFonts w:eastAsia="Times New Roman"/>
          <w:b/>
          <w:color w:val="000000"/>
        </w:rPr>
        <w:t>Листинг</w:t>
      </w:r>
      <w:r w:rsidRPr="006D5423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сервиса</w:t>
      </w:r>
      <w:r w:rsidRPr="006D5423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авторизации</w:t>
      </w:r>
      <w:r w:rsidRPr="006D5423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пользователя</w:t>
      </w:r>
      <w:r w:rsidRPr="006D5423">
        <w:rPr>
          <w:rFonts w:eastAsia="Times New Roman"/>
          <w:b/>
          <w:color w:val="000000"/>
          <w:lang w:val="en-US"/>
        </w:rPr>
        <w:t xml:space="preserve"> (AuthenticationService.cs)</w:t>
      </w:r>
    </w:p>
    <w:p w14:paraId="78EEFD87" w14:textId="77777777" w:rsidR="002917A2" w:rsidRPr="006D5423" w:rsidRDefault="002917A2">
      <w:pPr>
        <w:pStyle w:val="a5"/>
        <w:jc w:val="left"/>
        <w:rPr>
          <w:lang w:val="en-US"/>
        </w:rPr>
      </w:pPr>
    </w:p>
    <w:p w14:paraId="03811138" w14:textId="77777777" w:rsidR="002917A2" w:rsidRPr="006D5423" w:rsidRDefault="00153D08">
      <w:pPr>
        <w:pStyle w:val="a5"/>
        <w:spacing w:line="240" w:lineRule="auto"/>
        <w:jc w:val="left"/>
        <w:rPr>
          <w:lang w:val="en-US"/>
        </w:rPr>
      </w:pPr>
      <w:r w:rsidRPr="006D5423">
        <w:rPr>
          <w:rFonts w:ascii="Courier New" w:eastAsia="Courier New" w:hAnsi="Courier New"/>
          <w:color w:val="000000"/>
          <w:sz w:val="18"/>
          <w:lang w:val="en-US"/>
        </w:rPr>
        <w:t>0001: using Microsoft.Data.Sqlite;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0002: using SportRent.Mobile.Models;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0004: namespace SportRent.Mobile.Services;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0006: public sealed class AuthenticationService : SqliteServiceBase, IAuthenticationService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0007: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0008:     public AuthenticationService(ILocalDatabaseService localDatabaseService)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0009:         : base(localDatabaseService)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0010: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0011: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0013:     public async Task&lt;IReadOnlyList&lt;DemoAccount&gt;&gt; GetDemoAccountsAsync(CancellationToken cancellationToken = default)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0014: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0015:         await using SqliteConnection connection = await OpenConnectionAsync(readOnly: true,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0017: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0018: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0019:                 u.id,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0020:                 u.firstName,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0021:                 u.lastName,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0022:                 u.email,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0023:                 u.passwordHash,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0024:                 r.title AS roleTitle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0025:             FROM users u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0026:             INNER JOIN roles r ON r.id = u.idRole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0027:             ORDER BY u.idRole, u.id;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0028: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0030: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0031: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0033:         List&lt;DemoAccount&gt; accounts = [];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0034: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0036:         while (await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0037: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0038:             accounts.Add(new DemoAccount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0039: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0040:                 UserId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0041:                 DisplayName = $"{reader.GetString(reader.GetOrdinal("firstName"))} {reader.GetString(reader.GetOrdinal("lastName"))}",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0042:                 RoleTitle = reader.GetString(reader.GetOrdinal("roleTitle")),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0043:                 Email = reader.GetString(reader.GetOrdinal("email")),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0044:                 Password = reader.GetString(reader.GetOrdinal("passwordHash"))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0045:             });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0046: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0048:         return accounts;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0049: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0051:     public async Task&lt;UserSession?&gt; SignInAsync(string email, string password, CancellationToken cancellationToken = default)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0052: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0053:         await using SqliteConnection connection = await OpenConnectionAsync(readOnly: true,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0055: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0056: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0057:                 u.id,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0058:                 u.firstName,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0059:                 u.lastName,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0060:                 u.email,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0061:                 u.phone,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0062:                 r.title AS roleTitle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0063:             FROM users u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0064:             INNER JOIN roles r ON r.id = u.idRole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0065:             WHERE lower(u.email) = lower($email)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0066:               AND u.passwordHash = $password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0067:             LIMIT 1;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0068: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0070: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0071: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0072:         command.Parameters.AddWithValue("$email", email.Trim());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0073:         command.Parameters.AddWithValue("$password", password);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0075: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0076:         if (!await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0077: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0078:             return null;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0079: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0081:         return new UserSession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0082: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0083:             UserId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0084:             FirstName = reader.GetString(reader.GetOrdinal("firstName")),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0085:             LastName = reader.GetString(reader.GetOrdinal("lastName")),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0086:             Email = reader.GetString(reader.GetOrdinal("email")),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0087:             Phone = reader.GetString(reader.GetOrdinal("phone")),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0088:             RoleTitle = reader.GetString(reader.GetOrdinal("roleTitle"))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0089:         };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0090: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0092:     public async Task&lt;UserProfile?&gt; GetProfileAsync(int userId, CancellationToken cancellationToken = default)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0093: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0094:         await using SqliteConnection connection = await OpenConnectionAsync(readOnly: true,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0096: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0097: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0098:                 u.id,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0099:                 u.firstName,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0100:                 u.lastName,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0101:                 u.email,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0102:                 u.phone,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0103:                 u.dateCreated,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0104:                 r.title AS roleTitle,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0105: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0106:                     SELECT COUNT(*)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0107:                     FROM rentOrders ro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0108:                     WHERE ro.idUser = u.id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0109:                 ), 0) AS totalOrders,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0110: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0111:                     SELECT COUNT(*)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0112:                     FROM rentOrders ro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0113:                     INNER JOIN orderStatuses os ON os.id = ro.idStatus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0114:                     WHERE ro.idUser = u.id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0115:                       AND os.title IN ('</w:t>
      </w:r>
      <w:r>
        <w:rPr>
          <w:rFonts w:ascii="Courier New" w:eastAsia="Courier New" w:hAnsi="Courier New"/>
          <w:color w:val="000000"/>
          <w:sz w:val="18"/>
        </w:rPr>
        <w:t>Создан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', '</w:t>
      </w:r>
      <w:r>
        <w:rPr>
          <w:rFonts w:ascii="Courier New" w:eastAsia="Courier New" w:hAnsi="Courier New"/>
          <w:color w:val="000000"/>
          <w:sz w:val="18"/>
        </w:rPr>
        <w:t>Подтвержден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', '</w:t>
      </w:r>
      <w:r>
        <w:rPr>
          <w:rFonts w:ascii="Courier New" w:eastAsia="Courier New" w:hAnsi="Courier New"/>
          <w:color w:val="000000"/>
          <w:sz w:val="18"/>
        </w:rPr>
        <w:t>В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аренде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')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0116:                 ), 0) AS activeOrders,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0117: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0118:                     SELECT COUNT(*)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0119:                     FROM rentOrders ro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0120:                     INNER JOIN orderStatuses os ON os.id = ro.idStatus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0121:                     WHERE ro.idUser = u.id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0122:                       AND os.title = '</w:t>
      </w:r>
      <w:r>
        <w:rPr>
          <w:rFonts w:ascii="Courier New" w:eastAsia="Courier New" w:hAnsi="Courier New"/>
          <w:color w:val="000000"/>
          <w:sz w:val="18"/>
        </w:rPr>
        <w:t>Завершен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'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0123:                 ), 0) AS completedOrders,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0124: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0125:                     SELECT SUM(p.amount)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0126:                     FROM payments p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0127:                     INNER JOIN paymentStatuses ps ON ps.id = p.idStatus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0128:                     INNER JOIN rentOrders ro ON ro.id = p.idOrder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0129:                     WHERE ro.idUser = u.id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0130:                       AND ps.title = '</w:t>
      </w:r>
      <w:r>
        <w:rPr>
          <w:rFonts w:ascii="Courier New" w:eastAsia="Courier New" w:hAnsi="Courier New"/>
          <w:color w:val="000000"/>
          <w:sz w:val="18"/>
        </w:rPr>
        <w:t>Оплачено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'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0131:                 ), 0) AS totalPaidAmount,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0132: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0133:                     SELECT SUM(p.amount)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0134:                     FROM payments p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0135:                     INNER JOIN paymentStatuses ps ON ps.id = p.idStatus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0136:                     INNER JOIN rentOrders ro ON ro.id = p.idOrder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0137:                     WHERE ro.idUser = u.id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0138:                       AND ps.title = '</w:t>
      </w:r>
      <w:r>
        <w:rPr>
          <w:rFonts w:ascii="Courier New" w:eastAsia="Courier New" w:hAnsi="Courier New"/>
          <w:color w:val="000000"/>
          <w:sz w:val="18"/>
        </w:rPr>
        <w:t>Ожидает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оплаты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'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0139:                 ), 0) AS outstandingAmount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0140:             FROM users u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0141:             INNER JOIN roles r ON r.id = u.idRole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0142:             WHERE u.id = $userId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0143:             LIMIT 1;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0144: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0146: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0147: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0148:         command.Parameters.AddWithValue("$userId", userId);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0150: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0151:         if (!await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0152: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0153:             return null;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0154: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0156:         return new UserProfile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0157: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0158:             UserId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0159:             FirstName = reader.GetString(reader.GetOrdinal("firstName")),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0160:             LastName = reader.GetString(reader.GetOrdinal("lastName")),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0161:             Email = reader.GetString(reader.GetOrdinal("email")),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0162:             Phone = reader.GetString(reader.GetOrdinal("phone")),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0163:             RoleTitle = reader.GetString(reader.GetOrdinal("roleTitle")),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0164:             DateCreated = ReadDateTime(reader, "dateCreated"),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0165:             TotalOrders = reader.GetInt32(reader.GetOrdinal("totalOrders")),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0166:             ActiveOrders = reader.GetInt32(reader.GetOrdinal("activeOrders")),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0167:             CompletedOrders = reader.GetInt32(reader.GetOrdinal("completedOrders")),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0168:             TotalPaidAmount = reader.GetInt32(reader.GetOrdinal("totalPaidAmount")),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0169:             OutstandingAmount = reader.GetInt32(reader.GetOrdinal("outstandingAmount"))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0170:         };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0171: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0172: }</w:t>
      </w:r>
    </w:p>
    <w:p w14:paraId="097E377C" w14:textId="77777777" w:rsidR="002917A2" w:rsidRPr="006D5423" w:rsidRDefault="00153D08">
      <w:pPr>
        <w:rPr>
          <w:lang w:val="en-US"/>
        </w:rPr>
      </w:pPr>
      <w:r w:rsidRPr="006D5423">
        <w:rPr>
          <w:lang w:val="en-US"/>
        </w:rPr>
        <w:br w:type="page"/>
      </w:r>
    </w:p>
    <w:p w14:paraId="4A2354FB" w14:textId="77777777" w:rsidR="002917A2" w:rsidRPr="00852C56" w:rsidRDefault="00153D08">
      <w:pPr>
        <w:pStyle w:val="a5"/>
        <w:pageBreakBefore/>
        <w:jc w:val="right"/>
        <w:rPr>
          <w:lang w:val="en-US"/>
        </w:rPr>
      </w:pPr>
      <w:r>
        <w:rPr>
          <w:rFonts w:eastAsia="Times New Roman"/>
          <w:b/>
          <w:color w:val="000000"/>
        </w:rPr>
        <w:lastRenderedPageBreak/>
        <w:t>Приложение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В</w:t>
      </w:r>
    </w:p>
    <w:p w14:paraId="487FFF38" w14:textId="77777777" w:rsidR="002917A2" w:rsidRPr="00852C56" w:rsidRDefault="00153D08">
      <w:pPr>
        <w:pStyle w:val="a5"/>
        <w:jc w:val="center"/>
        <w:rPr>
          <w:lang w:val="en-US"/>
        </w:rPr>
      </w:pPr>
      <w:r>
        <w:rPr>
          <w:rFonts w:eastAsia="Times New Roman"/>
          <w:b/>
          <w:color w:val="000000"/>
        </w:rPr>
        <w:t>Листинг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сервиса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каталога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спортивного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инвентаря</w:t>
      </w:r>
      <w:r w:rsidRPr="00852C56">
        <w:rPr>
          <w:rFonts w:eastAsia="Times New Roman"/>
          <w:b/>
          <w:color w:val="000000"/>
          <w:lang w:val="en-US"/>
        </w:rPr>
        <w:t xml:space="preserve"> (</w:t>
      </w:r>
      <w:r w:rsidRPr="006D5423">
        <w:rPr>
          <w:rFonts w:eastAsia="Times New Roman"/>
          <w:b/>
          <w:color w:val="000000"/>
          <w:lang w:val="en-US"/>
        </w:rPr>
        <w:t>SportRentCatalogService</w:t>
      </w:r>
      <w:r w:rsidRPr="00852C56">
        <w:rPr>
          <w:rFonts w:eastAsia="Times New Roman"/>
          <w:b/>
          <w:color w:val="000000"/>
          <w:lang w:val="en-US"/>
        </w:rPr>
        <w:t>.</w:t>
      </w:r>
      <w:r w:rsidRPr="006D5423">
        <w:rPr>
          <w:rFonts w:eastAsia="Times New Roman"/>
          <w:b/>
          <w:color w:val="000000"/>
          <w:lang w:val="en-US"/>
        </w:rPr>
        <w:t>cs</w:t>
      </w:r>
      <w:r w:rsidRPr="00852C56">
        <w:rPr>
          <w:rFonts w:eastAsia="Times New Roman"/>
          <w:b/>
          <w:color w:val="000000"/>
          <w:lang w:val="en-US"/>
        </w:rPr>
        <w:t>)</w:t>
      </w:r>
    </w:p>
    <w:p w14:paraId="716EDF9B" w14:textId="77777777" w:rsidR="002917A2" w:rsidRPr="00852C56" w:rsidRDefault="002917A2">
      <w:pPr>
        <w:pStyle w:val="a5"/>
        <w:jc w:val="left"/>
        <w:rPr>
          <w:lang w:val="en-US"/>
        </w:rPr>
      </w:pPr>
    </w:p>
    <w:p w14:paraId="45853C76" w14:textId="77777777" w:rsidR="002917A2" w:rsidRPr="006D5423" w:rsidRDefault="00153D08">
      <w:pPr>
        <w:pStyle w:val="a5"/>
        <w:spacing w:line="240" w:lineRule="auto"/>
        <w:jc w:val="left"/>
        <w:rPr>
          <w:lang w:val="en-US"/>
        </w:rPr>
      </w:pPr>
      <w:r w:rsidRPr="006D5423">
        <w:rPr>
          <w:rFonts w:ascii="Courier New" w:eastAsia="Courier New" w:hAnsi="Courier New"/>
          <w:color w:val="000000"/>
          <w:sz w:val="18"/>
          <w:lang w:val="en-US"/>
        </w:rPr>
        <w:t>0001: using Microsoft.Data.Sqlite;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0002: using SportRent.Mobile.Infrastructure;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0003: using SportRent.Mobile.Models;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0005: namespace SportRent.Mobile.Services;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0007: public sealed class SportRentCatalogService : SqliteServiceBase, ISportRentCatalogService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0008: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0009:     public SportRentCatalogService(ILocalDatabaseService localDatabaseService)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0010:         : base(localDatabaseService)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0011: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0012: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0014:     public async Task&lt;CatalogSnapshot&gt; GetCatalogAsync(CancellationToken cancellationToken = default)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0015: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0016:         await using SqliteConnection connection = await OpenConnectionAsync(readOnly: true,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0018:         IReadOnlyList&lt;CatalogCategory&gt; categories = await LoadCategoriesAsync(connection,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0019:         IReadOnlyList&lt;CatalogEquipmentItem&gt; equipment = await LoadEquipmentAsync(connection,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0020:         CatalogStats stats = await LoadStatsAsync(connection,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0022:         return new CatalogSnapshot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0023: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0024:             Categories = categories,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0025:             Equipment = equipment,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0026:             Stats = stats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0027:         };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0028: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0030:     public async Task&lt;EquipmentDetails?&gt; GetEquipmentDetailsAsync(int equipmentId, CancellationToken cancellationToken = default)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0031: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0032:         await using SqliteConnection connection = await OpenConnectionAsync(readOnly: true,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0034:         const string detailsSql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0035: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0036:                 e.id,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0037:                 e.idCategory,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0038:                 e.title,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0039:                 c.title AS categoryTitle,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0040:                 b.title AS brandTitle,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0041:                 et.title AS typeTitle,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0042:                 e.model,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0043:                 e.description,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0044:                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0045:                     SELECT i.url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0046:                     FROM equipmentPhotos ep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0047:                     INNER JOIN images i ON i.id = ep.idImage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0048:                     WHERE ep.idEquipment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0049:                     ORDER BY ep.id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0050:                     LIMIT 1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0051:                 ) AS imageUrl,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0052: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0053:                     SELECT MIN(er.price)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0054:                     FROM equipmentRates 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0055:                     WHERE er.idEquipment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0056:                 ), 0) AS minPrice,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0057: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0058:                     SELECT rt.title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0059:                     FROM equipmentRates 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0060:                     INNER JOIN rentalTypes rt ON rt.id = er.idRentalType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0061:                     WHERE er.idEquipment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0062:                     ORDER BY er.price ASC, rt.unitHours ASC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0063:                     LIMIT 1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0064:                 ), '') AS minPriceType,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0065: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0066:                     SELECT MAX(er.deposit)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0067:                     FROM equipmentRates 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0068:                     WHERE er.idEquipment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0069:                 ), 0) AS maxDeposit,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0070: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0071:                     SELECT SUM(rpe.availableQuantity)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0072:                     FROM rentalPointEquipment rpe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0073:                     WHERE rpe.idEquipment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0074:                 ), 0) AS availableUnits,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0075: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0076:                     SELECT COUNT(DISTINCT rpe.idRentalPoint)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0077:                     FROM rentalPointEquipment rpe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0078:                     WHERE rpe.idEquipment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0079:                       AND rpe.availableQuantity &gt; 0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0080:                 ), 0) AS rentalPointCount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0081:             FROM equipment 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0082:             INNER JOIN categories c ON c.id = e.idCategory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0083:             INNER JOIN brands b ON b.id = e.idBrand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0084:             INNER JOIN equipmentTypes et ON et.id = e.idType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0085:             WHERE e.id = $equipmentId;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0086: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0088: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0089:         command.CommandText = detailsSql;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0090:         command.Parameters.AddWithValue("$equipmentId", equipmentId);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0092: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0093:         if (!await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0094: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0095:             return null;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0096: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0098:         string categoryTitle = reader.GetString(reader.GetOrdinal("categoryTitle"));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0099:         string typeTitle = reader.GetString(reader.GetOrdinal("typeTitle"));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0100:         (string accentColor, string accentSurfaceColor, string symbolText) = EquipmentVisualIdentity.Resolve(categoryTitle, typeTitle);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0102:         IReadOnlyList&lt;EquipmentRate&gt; rates = await LoadRatesAsync(connection, equipmentId,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0103:         IReadOnlyList&lt;RentalPointAvailability&gt; rentalPoints = await LoadRentalPointsAsync(connection, equipmentId,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0105:         return new EquipmentDetails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0106: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0107:             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0108:             CategoryId = reader.GetInt32(reader.GetOrdinal("idCategory")),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0109:             Title = reader.GetString(reader.GetOrdinal("title")),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0110:             CategoryTitle = categoryTitle,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0111:             BrandTitle = reader.GetString(reader.GetOrdinal("brandTitle")),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0112:             TypeTitle = typeTitle,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0113:             Model = reader.IsDBNull(reader.GetOrdinal("model")) ? null : reader.GetString(reader.GetOrdinal("model")),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0114:             Description = reader.IsDBNull(reader.GetOrdinal("description")) ? null : reader.GetString(reader.GetOrdinal("description")),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0115:             ImageUrl = reader.IsDBNull(reader.GetOrdinal("imageUrl")) ? null : reader.GetString(reader.GetOrdinal("imageUrl")),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0116:             StartingPrice = reader.GetInt32(reader.GetOrdinal("minPrice")),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0117:             StartingRentalTypeTitle = reader.GetString(reader.GetOrdinal("minPriceType")),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0118:             Deposit = reader.GetInt32(reader.GetOrdinal("maxDeposit")),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0119:             AvailableUnits = reader.GetInt32(reader.GetOrdinal("availableUnits")),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0120:             RentalPointCount = reader.GetInt32(reader.GetOrdinal("rentalPointCount")),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0121:             AccentColor = accentColor,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0122:             AccentSurfaceColor = accentSurfaceColor,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0123:             SymbolText = symbolText,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0124:             Rates = rates,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0125:             RentalPoints = rentalPoints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0126:         };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0127: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0129:     private static async Task&lt;IReadOnlyList&lt;CatalogCategory&gt;&gt; LoadCategoriesAsync(SqliteConnection connection, CancellationToken cancellationToken)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0130: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0131: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0132: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0133:                 c.id,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0134:                 c.title,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0135:                 COALESCE(c.description, '') AS description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0136:             FROM categories c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0137:             ORDER BY c.title;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0138: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0140: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0141: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0143:         List&lt;CatalogCategory&gt; categories = [];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0144: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0146:         while (await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0147: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0148:             categories.Add(new CatalogCategory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0149: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0150:                 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0151:                 Title = reader.GetString(reader.GetOrdinal("title")),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0152:                 Description = reader.GetString(reader.GetOrdinal("description"))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0153:             });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0154: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0156:         return categories;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0157: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0159:     private static async Task&lt;IReadOnlyList&lt;CatalogEquipmentItem&gt;&gt; LoadEquipmentAsync(SqliteConnection connection, CancellationToken cancellationToken)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0160: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0161: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0162: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0163:                 e.id,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0164:                 e.idCategory,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0165:                 e.title,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0166:                 c.title AS categoryTitle,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0167:                 b.title AS brandTitle,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0168:                 et.title AS typeTitle,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0169:                 e.model,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0170:                 e.description,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0171:                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0172:                     SELECT i.url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0173:                     FROM equipmentPhotos ep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0174:                     INNER JOIN images i ON i.id = ep.idImage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0175:                     WHERE ep.idEquipment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0176:                     ORDER BY ep.id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0177:                     LIMIT 1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0178:                 ) AS imageUrl,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0179: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0180:                     SELECT MIN(er.price)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0181:                     FROM equipmentRates 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0182:                     WHERE er.idEquipment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0183:                 ), 0) AS minPrice,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0184: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0185:                     SELECT rt.title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0186:                     FROM equipmentRates 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0187:                     INNER JOIN rentalTypes rt ON rt.id = er.idRentalType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0188:                     WHERE er.idEquipment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0189:                     ORDER BY er.price ASC, rt.unitHours ASC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0190:                     LIMIT 1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0191:                 ), '') AS minPriceType,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0192: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0193:                     SELECT MAX(er.deposit)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0194:                     FROM equipmentRates 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0195:                     WHERE er.idEquipment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0196:                 ), 0) AS maxDeposit,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0197: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0198:                     SELECT SUM(rpe.availableQuantity)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0199:                     FROM rentalPointEquipment rpe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0200:                     WHERE rpe.idEquipment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0201:                 ), 0) AS availableUnits,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0202:                 COALESCE((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0203:                     SELECT COUNT(DISTINCT rpe.idRentalPoint)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0204:                     FROM rentalPointEquipment rpe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0205:                     WHERE rpe.idEquipment = e.id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0206:                       AND rpe.availableQuantity &gt; 0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0207:                 ), 0) AS rentalPointCount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0208:             FROM equipment 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0209:             INNER JOIN categories c ON c.id = e.idCategory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0210:             INNER JOIN brands b ON b.id = e.idBrand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0211:             INNER JOIN equipmentTypes et ON et.id = e.idType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0212:             ORDER BY c.title, e.title;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0213: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0215: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0216: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0218:         List&lt;CatalogEquipmentItem&gt; items = [];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0219: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0221:         while (await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0222: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0223:             string categoryTitle = reader.GetString(reader.GetOrdinal("categoryTitle"));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0224:             string typeTitle = reader.GetString(reader.GetOrdinal("typeTitle"));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0225:             (string accentColor, string accentSurfaceColor, string symbolText) = EquipmentVisualIdentity.Resolve(categoryTitle, typeTitle);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0227:             items.Add(new CatalogEquipmentItem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0228: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0229:                 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0230:                 CategoryId = reader.GetInt32(reader.GetOrdinal("idCategory")),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0231:                 Title = reader.GetString(reader.GetOrdinal("title")),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0232:                 CategoryTitle = categoryTitle,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0233:                 BrandTitle = reader.GetString(reader.GetOrdinal("brandTitle")),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0234:                 TypeTitle = typeTitle,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0235:                 Model = reader.IsDBNull(reader.GetOrdinal("model")) ? null : reader.GetString(reader.GetOrdinal("model")),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0236:                 Description = reader.IsDBNull(reader.GetOrdinal("description")) ? null : reader.GetString(reader.GetOrdinal("description")),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0237:                 ImageUrl = reader.IsDBNull(reader.GetOrdinal("imageUrl")) ? null : reader.GetString(reader.GetOrdinal("imageUrl")),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0238:                 StartingPrice = reader.GetInt32(reader.GetOrdinal("minPrice")),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0239:                 StartingRentalTypeTitle = reader.GetString(reader.GetOrdinal("minPriceType")),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0240:                 Deposit = reader.GetInt32(reader.GetOrdinal("maxDeposit")),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0241:                 AvailableUnits = reader.GetInt32(reader.GetOrdinal("availableUnits")),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0242:                 RentalPointCount = reader.GetInt32(reader.GetOrdinal("rentalPointCount")),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0243:                 AccentColor = accentColor,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0244:                 AccentSurfaceColor = accentSurfaceColor,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0245:                 SymbolText = symbolText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0246:             });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0247: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0249:         return items;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0250: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0252:     private static async Task&lt;CatalogStats&gt; LoadStatsAsync(SqliteConnection connection, CancellationToken cancellationToken)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0253: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0254: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0255: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0256:                 (SELECT COUNT(*) FROM equipment) AS totalEquipment,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0257:                 (SELECT COUNT(*) FROM rentalPoints) AS totalRentalPoints,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0258:                 (SELECT COUNT(*) FROM categories) AS totalCategories;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0259: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0261: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0262: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0264: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0265:         await reader.ReadAsync(cancellationToken);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0267:         return new CatalogStats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0268: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0269:             TotalEquipment = reader.GetInt32(reader.GetOrdinal("totalEquipment")),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0270:             TotalRentalPoints = reader.GetInt32(reader.GetOrdinal("totalRentalPoints")),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0271:             TotalCategories = reader.GetInt32(reader.GetOrdinal("totalCategories"))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0272:         };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0273: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0275:     private static async Task&lt;IReadOnlyList&lt;EquipmentRate&gt;&gt; LoadRatesAsync(SqliteConnection connection, int equipmentId, CancellationToken cancellationToken)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0276: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0277: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0278: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0279:                 rt.title,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0280:                 rt.code,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0281:                 rt.unitHours,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0282:                 er.price,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0283:                 er.deposit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0284:             FROM equipmentRates 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0285:             INNER JOIN rentalTypes rt ON rt.id = er.idRentalType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0286:             WHERE er.idEquipment = $equipmentId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0287:             ORDER BY rt.unitHours;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0288: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0289: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0290: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0291: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0292:         command.Parameters.AddWithValue("$equipmentId", equipmentId);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0294:         List&lt;EquipmentRate&gt; rates = [];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0295: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0297:         while (await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0298: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0299:             rates.Add(new EquipmentRate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0300: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0301:                 Title = reader.GetString(reader.GetOrdinal("title")),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0302:                 Code = reader.GetString(reader.GetOrdinal("code")),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0303:                 UnitHours = reader.GetInt32(reader.GetOrdinal("unitHours")),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0304:                 Price = reader.GetInt32(reader.GetOrdinal("price")),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0305:                 Deposit = reader.GetInt32(reader.GetOrdinal("deposit"))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0306:             });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0307: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0309:         return rates;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0310: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0312:     private static async Task&lt;IReadOnlyList&lt;RentalPointAvailability&gt;&gt; LoadRentalPointsAsync(SqliteConnection connection, int equipmentId, CancellationToken cancellationToken)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0313: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0314: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0315: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0316:                 rpe.id,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0317:                 rpe.idRentalPoint,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0318:                 rp.name AS rentalPointName,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0319:                 rp.address,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0320:                 rp.phone,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0321:                 ec.title AS conditionTitle,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0322:                 es.title AS sizeTitle,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0323:                 rpe.availableQuantity,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0324:                 rpe.totalQuantity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0325:             FROM rentalPointEquipment rpe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0326:             INNER JOIN rentalPoints rp ON rp.id = rpe.idRentalPoint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0327:             INNER JOIN equipmentConditions ec ON ec.id = rpe.idEquipmentCondition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0328:             INNER JOIN equipmentSizes es ON es.id = rpe.idSize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0329:             WHERE rpe.idEquipment = $equipmentId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0330:             ORDER BY rpe.availableQuantity DESC, rp.name, es.title;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0331: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0333: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0334: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0335:         command.Parameters.AddWithValue("$equipmentId", equipmentId);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0337:         List&lt;RentalPointAvailability&gt; rentalPoints = [];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0338: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0339: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0340:         while (await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0341: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0342:             rentalPoints.Add(new RentalPointAvailability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0343: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0344:                 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0345:                 RentalPointId = reader.GetInt32(reader.GetOrdinal("idRentalPoint")),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0346:                 RentalPointName = reader.GetString(reader.GetOrdinal("rentalPointName")),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0347:                 Address = reader.GetString(reader.GetOrdinal("address")),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0348:                 Phone = reader.IsDBNull(reader.GetOrdinal("phone")) ? null : reader.GetString(reader.GetOrdinal("phone")),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0349:                 ConditionTitle = reader.GetString(reader.GetOrdinal("conditionTitle")),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0350:                 SizeTitle = reader.GetString(reader.GetOrdinal("sizeTitle")),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0351:                 AvailableQuantity = reader.GetInt32(reader.GetOrdinal("availableQuantity")),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0352:                 TotalQuantity = reader.GetInt32(reader.GetOrdinal("totalQuantity"))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0353:             });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0354: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0356:         return rentalPoints;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0357: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0359: }</w:t>
      </w:r>
    </w:p>
    <w:p w14:paraId="236D5E26" w14:textId="77777777" w:rsidR="002917A2" w:rsidRPr="006D5423" w:rsidRDefault="00153D08">
      <w:pPr>
        <w:rPr>
          <w:lang w:val="en-US"/>
        </w:rPr>
      </w:pPr>
      <w:r w:rsidRPr="006D5423">
        <w:rPr>
          <w:lang w:val="en-US"/>
        </w:rPr>
        <w:lastRenderedPageBreak/>
        <w:br w:type="page"/>
      </w:r>
    </w:p>
    <w:p w14:paraId="35C1A522" w14:textId="77777777" w:rsidR="002917A2" w:rsidRPr="00852C56" w:rsidRDefault="00153D08">
      <w:pPr>
        <w:pStyle w:val="a5"/>
        <w:pageBreakBefore/>
        <w:jc w:val="right"/>
        <w:rPr>
          <w:lang w:val="en-US"/>
        </w:rPr>
      </w:pPr>
      <w:r>
        <w:rPr>
          <w:rFonts w:eastAsia="Times New Roman"/>
          <w:b/>
          <w:color w:val="000000"/>
        </w:rPr>
        <w:lastRenderedPageBreak/>
        <w:t>Приложение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Г</w:t>
      </w:r>
    </w:p>
    <w:p w14:paraId="60E8CE35" w14:textId="77777777" w:rsidR="002917A2" w:rsidRPr="00852C56" w:rsidRDefault="00153D08">
      <w:pPr>
        <w:pStyle w:val="a5"/>
        <w:jc w:val="center"/>
        <w:rPr>
          <w:lang w:val="en-US"/>
        </w:rPr>
      </w:pPr>
      <w:r>
        <w:rPr>
          <w:rFonts w:eastAsia="Times New Roman"/>
          <w:b/>
          <w:color w:val="000000"/>
        </w:rPr>
        <w:t>Листинг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сервиса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оформления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и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чтения</w:t>
      </w:r>
      <w:r w:rsidRPr="00852C56">
        <w:rPr>
          <w:rFonts w:eastAsia="Times New Roman"/>
          <w:b/>
          <w:color w:val="000000"/>
          <w:lang w:val="en-US"/>
        </w:rPr>
        <w:t xml:space="preserve"> </w:t>
      </w:r>
      <w:r>
        <w:rPr>
          <w:rFonts w:eastAsia="Times New Roman"/>
          <w:b/>
          <w:color w:val="000000"/>
        </w:rPr>
        <w:t>заказов</w:t>
      </w:r>
      <w:r w:rsidRPr="00852C56">
        <w:rPr>
          <w:rFonts w:eastAsia="Times New Roman"/>
          <w:b/>
          <w:color w:val="000000"/>
          <w:lang w:val="en-US"/>
        </w:rPr>
        <w:t xml:space="preserve"> (</w:t>
      </w:r>
      <w:r w:rsidRPr="006D5423">
        <w:rPr>
          <w:rFonts w:eastAsia="Times New Roman"/>
          <w:b/>
          <w:color w:val="000000"/>
          <w:lang w:val="en-US"/>
        </w:rPr>
        <w:t>OrdersService</w:t>
      </w:r>
      <w:r w:rsidRPr="00852C56">
        <w:rPr>
          <w:rFonts w:eastAsia="Times New Roman"/>
          <w:b/>
          <w:color w:val="000000"/>
          <w:lang w:val="en-US"/>
        </w:rPr>
        <w:t>.</w:t>
      </w:r>
      <w:r w:rsidRPr="006D5423">
        <w:rPr>
          <w:rFonts w:eastAsia="Times New Roman"/>
          <w:b/>
          <w:color w:val="000000"/>
          <w:lang w:val="en-US"/>
        </w:rPr>
        <w:t>cs</w:t>
      </w:r>
      <w:r w:rsidRPr="00852C56">
        <w:rPr>
          <w:rFonts w:eastAsia="Times New Roman"/>
          <w:b/>
          <w:color w:val="000000"/>
          <w:lang w:val="en-US"/>
        </w:rPr>
        <w:t>)</w:t>
      </w:r>
    </w:p>
    <w:p w14:paraId="5E3BC4AF" w14:textId="77777777" w:rsidR="002917A2" w:rsidRPr="00852C56" w:rsidRDefault="002917A2">
      <w:pPr>
        <w:pStyle w:val="a5"/>
        <w:jc w:val="left"/>
        <w:rPr>
          <w:lang w:val="en-US"/>
        </w:rPr>
      </w:pPr>
    </w:p>
    <w:p w14:paraId="35F549F6" w14:textId="77777777" w:rsidR="002917A2" w:rsidRPr="006D5423" w:rsidRDefault="00153D08">
      <w:pPr>
        <w:pStyle w:val="a5"/>
        <w:spacing w:line="240" w:lineRule="auto"/>
        <w:jc w:val="left"/>
        <w:rPr>
          <w:lang w:val="en-US"/>
        </w:rPr>
      </w:pPr>
      <w:r w:rsidRPr="006D5423">
        <w:rPr>
          <w:rFonts w:ascii="Courier New" w:eastAsia="Courier New" w:hAnsi="Courier New"/>
          <w:color w:val="000000"/>
          <w:sz w:val="18"/>
          <w:lang w:val="en-US"/>
        </w:rPr>
        <w:t>0001: using Microsoft.Data.Sqlite;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0002: using SportRent.Mobile.Models;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0004: namespace SportRent.Mobile.Services;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0006: public sealed class OrdersService : SqliteServiceBase, IOrdersService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0007: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0008:     public OrdersService(ILocalDatabaseService localDatabaseService)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0009:         : base(localDatabaseService)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0010: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0011: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0013:     public async Task&lt;IReadOnlyList&lt;UserOrder&gt;&gt; GetOrdersAsync(int userId, CancellationToken cancellationToken = default)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0014: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0015:         await using SqliteConnection connection = await OpenConnectionAsync(readOnly: true,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0017:         const string sql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0018: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0019:                 ro.id,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0020:                 os.title AS statusTitle,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0021:                 rpIssue.name AS issuePointName,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0022:                 rpReturn.name AS returnPointName,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0023:                 ro.description,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0024:                 ro.dateCreated,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0025:                 ro.dateStart,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0026:                 ro.dateEnd,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0027:                 ro.amount,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0028:                 ro.depositAmount,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0029:                 COALESCE(SUM(p.amount), ro.amount + ro.depositAmount) AS totalPaymentAmount,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0030:                 MAX(pm.title) AS paymentMethodTitle,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0031:                 MAX(ps.title) AS paymentStatusTitle,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0032:                 COALESCE(GROUP_CONCAT(DISTINCT e.title), '</w:t>
      </w:r>
      <w:r>
        <w:rPr>
          <w:rFonts w:ascii="Courier New" w:eastAsia="Courier New" w:hAnsi="Courier New"/>
          <w:color w:val="000000"/>
          <w:sz w:val="18"/>
        </w:rPr>
        <w:t>Инвентарь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не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указан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') AS equipmentSummary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0033:             FROM rentOrders ro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0034:             INNER JOIN orderStatuses os ON os.id = ro.idStatus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0035:             INNER JOIN rentalPoints rpIssue ON rpIssue.id = ro.idRentalPointIssue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0036:             LEFT JOIN rentalPoints rpReturn ON rpReturn.id = ro.idRentalPointReturn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0037:             LEFT JOIN orderItems oi ON oi.idOrder = ro.id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0038:             LEFT JOIN rentalPointEquipment rpe ON rpe.id = oi.idRentalPointEquipment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0039:             LEFT JOIN equipment e ON e.id = rpe.idEquipment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0040:             LEFT JOIN payments p ON p.idOrder = ro.id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0041:             LEFT JOIN paymentMethods pm ON pm.id = p.idPaymentMethod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0042:             LEFT JOIN paymentStatuses ps ON ps.id = p.idStatus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0043:             WHERE ro.idUser = $userId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0044:             GROUP BY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0045:                 ro.id,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0046:                 os.title,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0047:                 rpIssue.name,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0048:                 rpReturn.name,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0049:                 ro.description,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0050:                 ro.dateCreated,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0051:                 ro.dateStart,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0052:                 ro.dateEnd,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0053:                 ro.amount,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0054:                 ro.depositAmount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0055:             ORDER BY ro.dateCreated DESC, ro.id DESC;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0056: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0058:         await using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0059:         command.CommandText = sql;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0060:         command.Parameters.AddWithValue("$userId", userId);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0062:         List&lt;UserOrder&gt; orders = [];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0063:         await using SqliteDataReader reader = await command.ExecuteReaderAsync(cancellationToken);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0065:         while (await 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0066: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0067:             orders.Add(new UserOrder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0068: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0069:                 Id = reader.GetInt32(reader.GetOrdinal("id")),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0070:                 StatusTitle = reader.GetString(reader.GetOrdinal("statusTitle")),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0071:                 IssuePointName = reader.GetString(reader.GetOrdinal("issuePointName")),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0072:                 ReturnPointName = reader.IsDBNull(reader.GetOrdinal("returnPointName")) ? null : reader.GetString(reader.GetOrdinal("returnPointName")),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0073:                 EquipmentSummary = reader.GetString(reader.GetOrdinal("equipmentSummary")),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0074:                 Description = reader.IsDBNull(reader.GetOrdinal("description")) ? null : reader.GetString(reader.GetOrdinal("description")),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0075:                 DateCreated = ReadDateTime(reader, "dateCreated"),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0076:                 DateStart = ReadDateTime(reader, "dateStart"),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0077:                 DateEnd = ReadDateTime(reader, "dateEnd"),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0078:                 Amount = reader.GetInt32(reader.GetOrdinal("amount")),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0079:                 DepositAmount = reader.GetInt32(reader.GetOrdinal("depositAmount")),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0080:                 TotalPaymentAmount = reader.GetInt32(reader.GetOrdinal("totalPaymentAmount")),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0081:                 PaymentMethodTitle = reader.IsDBNull(reader.GetOrdinal("paymentMethodTitle")) ? null : reader.GetString(reader.GetOrdinal("paymentMethodTitle")),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0082:                 PaymentStatusTitle = reader.IsDBNull(reader.GetOrdinal("paymentStatusTitle")) ? null : reader.GetString(reader.GetOrdinal("paymentStatusTitle"))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0083:             });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0084: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0086:         return orders;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0087: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0089:     public async Task&lt;int&gt; CreateOrderAsync(CreateOrderRequest request, CancellationToken cancellationToken = default)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0090: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0091:         ArgumentNullException.ThrowIfNull(request);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0093:         await using SqliteConnection connection = await OpenConnectionAsync(readOnly: false,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0094:         await using SqliteTransaction transaction = (SqliteTransaction)await connection.BeginTransactionAsync(cancellationToken);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0096:         SqliteCommand stockCommand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0097:         stockCommand.Transaction = transaction;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0098:         stockCommand.CommandText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0099:             SELECT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0100:                 rpe.idRentalPoint,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0101:                 rpe.availableQuantity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0102:             FROM rentalPointEquipment rpe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0103:             WHERE rpe.id = $rentalPointEquipmentId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0104:             LIMIT 1;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0105: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0106:         stockCommand.Parameters.AddWithValue("$rentalPointEquipmentId", request.RentalPointEquipmentId);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0108:         int issuePointId;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0109:         int availableQuantity;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0111:         await using (SqliteDataReader stockReader = await stockCommand.ExecuteReaderAsync(cancellationToken))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0112: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0113:             if (!await stockReader.ReadAsync(cancellationToken))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0114:    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0115:                 throw new InvalidOperationException("</w:t>
      </w:r>
      <w:r>
        <w:rPr>
          <w:rFonts w:ascii="Courier New" w:eastAsia="Courier New" w:hAnsi="Courier New"/>
          <w:color w:val="000000"/>
          <w:sz w:val="18"/>
        </w:rPr>
        <w:t>Выбранный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остаток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инвентаря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не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найден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0116:    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0118:             issuePointId = stockReader.GetInt32(stockReader.GetOrdinal("idRentalPoint"));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0119:             availableQuantity = stockReader.GetInt32(stockReader.GetOrdinal("availableQuantity"));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0120: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0122:         if (availableQuantity &lt; request.Quantity)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0123: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0124:             throw new InvalidOperationException("</w:t>
      </w:r>
      <w:r>
        <w:rPr>
          <w:rFonts w:ascii="Courier New" w:eastAsia="Courier New" w:hAnsi="Courier New"/>
          <w:color w:val="000000"/>
          <w:sz w:val="18"/>
        </w:rPr>
        <w:t>Недостаточно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свободного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инвентаря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для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оформления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заказа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0125: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0127:         int orderStatusId = await GetLookupIdAsync(connection, transaction, "orderStatuses", "</w:t>
      </w:r>
      <w:r>
        <w:rPr>
          <w:rFonts w:ascii="Courier New" w:eastAsia="Courier New" w:hAnsi="Courier New"/>
          <w:color w:val="000000"/>
          <w:sz w:val="18"/>
        </w:rPr>
        <w:t>Создан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",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0128:         int paymentMethodId = await GetLookupIdAsync(connection, transaction, "paymentMethods", "</w:t>
      </w:r>
      <w:r>
        <w:rPr>
          <w:rFonts w:ascii="Courier New" w:eastAsia="Courier New" w:hAnsi="Courier New"/>
          <w:color w:val="000000"/>
          <w:sz w:val="18"/>
        </w:rPr>
        <w:t>Онлайн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",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0129:         int paymentStatusId = await GetLookupIdAsync(connection, transaction, "paymentStatuses", "</w:t>
      </w:r>
      <w:r>
        <w:rPr>
          <w:rFonts w:ascii="Courier New" w:eastAsia="Courier New" w:hAnsi="Courier New"/>
          <w:color w:val="000000"/>
          <w:sz w:val="18"/>
        </w:rPr>
        <w:t>Ожидает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оплаты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", 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0131:         int rentalAmount = checked(request.PricePerUnit * request.PeriodCount * request.Quantity);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0132:         int depositAmount = checked(request.DepositPerUnit * request.Quantity);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0133:         DateTime endAt = request.StartAt.AddHours(request.UnitHours * request.PeriodCount);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0134:         string description = string.IsNullOrWhiteSpace(request.Description)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0135:             ? $"</w:t>
      </w:r>
      <w:r>
        <w:rPr>
          <w:rFonts w:ascii="Courier New" w:eastAsia="Courier New" w:hAnsi="Courier New"/>
          <w:color w:val="000000"/>
          <w:sz w:val="18"/>
        </w:rPr>
        <w:t>Заказ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на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{request.EquipmentTitle}"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0136:             : request.Description.Trim();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0138:         SqliteCommand updateStockCommand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0139:         updateStockCommand.Transaction = transaction;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0140:         updateStockCommand.CommandText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0141:             UPDATE rentalPointEquipment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0142:             SET availableQuantity = availableQuantity - $quantity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0143:             WHERE id = $rentalPointEquipmentId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0144:               AND availableQuantity &gt;= $quantity;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0145: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0146:         updateStockCommand.Parameters.AddWithValue("$quantity", request.Quantity);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0147:         updateStockCommand.Parameters.AddWithValue("$rentalPointEquipmentId", request.RentalPointEquipmentId);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0148: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0149:         int updatedRows = await updateStockCommand.ExecuteNonQueryAsync(cancellationToken);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0150:         if (updatedRows == 0)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0151: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0152:             throw new InvalidOperationException("</w:t>
      </w:r>
      <w:r>
        <w:rPr>
          <w:rFonts w:ascii="Courier New" w:eastAsia="Courier New" w:hAnsi="Courier New"/>
          <w:color w:val="000000"/>
          <w:sz w:val="18"/>
        </w:rPr>
        <w:t>Свободный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остаток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изменился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. </w:t>
      </w:r>
      <w:r>
        <w:rPr>
          <w:rFonts w:ascii="Courier New" w:eastAsia="Courier New" w:hAnsi="Courier New"/>
          <w:color w:val="000000"/>
          <w:sz w:val="18"/>
        </w:rPr>
        <w:t>Обновите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карточку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и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попробуйте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снова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0153: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0154: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0155:         SqliteCommand orderCommand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0156:         orderCommand.Transaction = transaction;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0157:         orderCommand.CommandText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0158:             INSERT INTO rentOrders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0159:                 idUser,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0160:                 idStatus,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0161:                 idRentalPointIssue,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0162:                 idRentalPointReturn,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0163:                 dateStart,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0164:                 dateEnd,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0165:                 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0166:                 depositAmount,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0167:                 description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0168:             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0169:             VALUES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0170:                 $userId,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0171:                 $statusId,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0172:                 $issuePointId,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0173:                 $returnPointId,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0174:                 $dateStart,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0175:                 $dateEnd,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0176:                 $amount,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0177:                 $depositAmount,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0178:                 $description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0179:             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0180: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0181:             SELECT last_insert_rowid();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0182: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0183:         orderCommand.Parameters.AddWithValue("$userId", request.UserId);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0184:         orderCommand.Parameters.AddWithValue("$statusId", orderStatusId);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0185:         orderCommand.Parameters.AddWithValue("$issuePointId", issuePointId);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0186:         orderCommand.Parameters.AddWithValue("$returnPointId", issuePointId);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0187:         orderCommand.Parameters.AddWithValue("$dateStart", request.StartAt.ToString("yyyy-MM-dd HH:mm:ss"));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0188:         orderCommand.Parameters.AddWithValue("$dateEnd", endAt.ToString("yyyy-MM-dd HH:mm:ss"));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0189:         orderCommand.Parameters.AddWithValue("$amount", rentalAmount);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0190:         orderCommand.Parameters.AddWithValue("$depositAmount", depositAmount);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0191:         orderCommand.Parameters.AddWithValue("$description", description);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0192: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0193:         long orderIdRaw = (long)(await orderCommand.ExecuteScalarAsync(cancellationToken)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0194:             ?? throw new InvalidOperationException("</w:t>
      </w:r>
      <w:r>
        <w:rPr>
          <w:rFonts w:ascii="Courier New" w:eastAsia="Courier New" w:hAnsi="Courier New"/>
          <w:color w:val="000000"/>
          <w:sz w:val="18"/>
        </w:rPr>
        <w:t>Не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удалось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создать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заказ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>."));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0195:         int orderId = checked((int)orderIdRaw);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0196: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0197:         SqliteCommand orderItemCommand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0198:         orderItemCommand.Transaction = transaction;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0199:         orderItemCommand.CommandText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0200:             INSERT INTO orderItems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0201:                 idOrder,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0202:                 idRentalPointEquipment,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0203:                 quantity,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0204:                 pricePerUnit,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0205:                 amount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0206:             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0207:             VALUES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0208:                 $orderId,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0209:                 $rentalPointEquipmentId,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0210:                 $quantity,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0211:                 $pricePerUnit,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0212:                 $amount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0213:             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0214: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0215:         orderItemCommand.Parameters.AddWithValue("$orderId", orderId);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0216:         orderItemCommand.Parameters.AddWithValue("$rentalPointEquipmentId", request.RentalPointEquipmentId);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0217:         orderItemCommand.Parameters.AddWithValue("$quantity", request.Quantity);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0218:         orderItemCommand.Parameters.AddWithValue("$pricePerUnit", request.PricePerUnit * request.PeriodCount);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0219:         orderItemCommand.Parameters.AddWithValue("$amount", rentalAmount);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0220:         await orderItemCommand.ExecuteNonQueryAsync(cancellationToken);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0221: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0222:         SqliteCommand paymentCommand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0223:         paymentCommand.Transaction = transaction;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0224:         paymentCommand.CommandText = """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0225:             INSERT INTO payments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0226:                 idOrder,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0227:                 idPaymentMethod,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lastRenderedPageBreak/>
        <w:t>0228:                 idStatus,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0229:                 amount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0230:             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0231:             VALUES 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0232:                 $orderId,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0233:                 $paymentMethodId,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0234:                 $paymentStatusId,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0235:                 $amount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0236:             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0237:             """;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0238:         paymentCommand.Parameters.AddWithValue("$orderId", orderId);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0239:         paymentCommand.Parameters.AddWithValue("$paymentMethodId", paymentMethodId);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0240:         paymentCommand.Parameters.AddWithValue("$paymentStatusId", paymentStatusId);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0241:         paymentCommand.Parameters.AddWithValue("$amount", rentalAmount + depositAmount);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0242:         await paymentCommand.ExecuteNonQueryAsync(cancellationToken);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0243: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0244:         await transaction.CommitAsync(cancellationToken);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0245:         return orderId;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0246: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0247: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0248:     private static async Task&lt;int&gt; GetLookupIdAsync(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0249:         SqliteConnection connection,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0250:         SqliteTransaction transaction,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0251:         string tableName,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0252:         string title,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0253:         CancellationToken cancellationToken)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0254: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0255:         SqliteCommand command = connection.CreateCommand();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0256:         command.Transaction = transaction;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0257:         command.CommandText = $"SELECT id FROM {tableName} WHERE title = $title LIMIT 1;";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0258:         command.Parameters.AddWithValue("$title", title);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0259: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0260:         object? result = await command.ExecuteScalarAsync(cancellationToken);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0261:         if (result is null)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0262:         {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0263:             throw new InvalidOperationException($"</w:t>
      </w:r>
      <w:r>
        <w:rPr>
          <w:rFonts w:ascii="Courier New" w:eastAsia="Courier New" w:hAnsi="Courier New"/>
          <w:color w:val="000000"/>
          <w:sz w:val="18"/>
        </w:rPr>
        <w:t>Не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найдено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значение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справочника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'{title}' </w:t>
      </w:r>
      <w:r>
        <w:rPr>
          <w:rFonts w:ascii="Courier New" w:eastAsia="Courier New" w:hAnsi="Courier New"/>
          <w:color w:val="000000"/>
          <w:sz w:val="18"/>
        </w:rPr>
        <w:t>в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</w:t>
      </w:r>
      <w:r>
        <w:rPr>
          <w:rFonts w:ascii="Courier New" w:eastAsia="Courier New" w:hAnsi="Courier New"/>
          <w:color w:val="000000"/>
          <w:sz w:val="18"/>
        </w:rPr>
        <w:t>таблице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t xml:space="preserve"> {tableName}.");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0264:    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0265: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0266:         return Convert.ToInt32(result);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0267:     }</w:t>
      </w:r>
      <w:r w:rsidRPr="006D5423">
        <w:rPr>
          <w:rFonts w:ascii="Courier New" w:eastAsia="Courier New" w:hAnsi="Courier New"/>
          <w:color w:val="000000"/>
          <w:sz w:val="18"/>
          <w:lang w:val="en-US"/>
        </w:rPr>
        <w:br/>
        <w:t>0268: }</w:t>
      </w:r>
    </w:p>
    <w:sectPr w:rsidR="002917A2" w:rsidRPr="006D5423" w:rsidSect="00B633D7">
      <w:footerReference w:type="default" r:id="rId19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3A496" w14:textId="77777777" w:rsidR="00445D71" w:rsidRDefault="00445D71" w:rsidP="00C951D0">
      <w:pPr>
        <w:spacing w:after="0" w:line="240" w:lineRule="auto"/>
      </w:pPr>
      <w:r>
        <w:separator/>
      </w:r>
    </w:p>
  </w:endnote>
  <w:endnote w:type="continuationSeparator" w:id="0">
    <w:p w14:paraId="3221DFCF" w14:textId="77777777" w:rsidR="00445D71" w:rsidRDefault="00445D71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F7CE" w14:textId="77777777" w:rsidR="002917A2" w:rsidRDefault="002917A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44C73" w14:textId="77777777" w:rsidR="002917A2" w:rsidRDefault="002917A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38D1" w14:textId="77777777" w:rsidR="002917A2" w:rsidRDefault="00153D08">
    <w:pPr>
      <w:pStyle w:val="a5"/>
      <w:jc w:val="right"/>
    </w:pPr>
    <w:r>
      <w:fldChar w:fldCharType="begin"/>
    </w:r>
    <w:r>
      <w:instrText>PAGE</w:instrText>
    </w:r>
    <w:r>
      <w:fldChar w:fldCharType="separate"/>
    </w:r>
    <w:r>
      <w:rPr>
        <w:rFonts w:eastAsia="Times New Roman"/>
        <w:color w:val="000000"/>
        <w:sz w:val="2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6534" w14:textId="77777777" w:rsidR="00445D71" w:rsidRDefault="00445D71" w:rsidP="00C951D0">
      <w:pPr>
        <w:spacing w:after="0" w:line="240" w:lineRule="auto"/>
      </w:pPr>
      <w:r>
        <w:separator/>
      </w:r>
    </w:p>
  </w:footnote>
  <w:footnote w:type="continuationSeparator" w:id="0">
    <w:p w14:paraId="30335D47" w14:textId="77777777" w:rsidR="00445D71" w:rsidRDefault="00445D71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04A"/>
    <w:multiLevelType w:val="multilevel"/>
    <w:tmpl w:val="9FFC0F26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3"/>
  </w:num>
  <w:num w:numId="2" w16cid:durableId="2090540456">
    <w:abstractNumId w:val="2"/>
  </w:num>
  <w:num w:numId="3" w16cid:durableId="607199802">
    <w:abstractNumId w:val="1"/>
  </w:num>
  <w:num w:numId="4" w16cid:durableId="1553036871">
    <w:abstractNumId w:val="4"/>
  </w:num>
  <w:num w:numId="5" w16cid:durableId="1183472487">
    <w:abstractNumId w:val="0"/>
  </w:num>
  <w:num w:numId="6" w16cid:durableId="1528300615">
    <w:abstractNumId w:val="6"/>
  </w:num>
  <w:num w:numId="7" w16cid:durableId="1762141042">
    <w:abstractNumId w:val="5"/>
  </w:num>
  <w:num w:numId="8" w16cid:durableId="1926304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5"/>
  </w:num>
  <w:num w:numId="10" w16cid:durableId="1603033207">
    <w:abstractNumId w:val="5"/>
  </w:num>
  <w:num w:numId="11" w16cid:durableId="915280643">
    <w:abstractNumId w:val="5"/>
  </w:num>
  <w:num w:numId="12" w16cid:durableId="74195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EE"/>
    <w:rsid w:val="000437AE"/>
    <w:rsid w:val="000A2571"/>
    <w:rsid w:val="000A2F7A"/>
    <w:rsid w:val="000B7385"/>
    <w:rsid w:val="00153D08"/>
    <w:rsid w:val="001742C0"/>
    <w:rsid w:val="00182CA7"/>
    <w:rsid w:val="001A3AF5"/>
    <w:rsid w:val="001D16F5"/>
    <w:rsid w:val="002035C8"/>
    <w:rsid w:val="0022492A"/>
    <w:rsid w:val="00242F50"/>
    <w:rsid w:val="002917A2"/>
    <w:rsid w:val="002A3A91"/>
    <w:rsid w:val="002A4F12"/>
    <w:rsid w:val="002F5831"/>
    <w:rsid w:val="003008E3"/>
    <w:rsid w:val="00306322"/>
    <w:rsid w:val="00315AD7"/>
    <w:rsid w:val="00346D2A"/>
    <w:rsid w:val="00353A2C"/>
    <w:rsid w:val="00355D2F"/>
    <w:rsid w:val="0043007D"/>
    <w:rsid w:val="00445D71"/>
    <w:rsid w:val="0045088D"/>
    <w:rsid w:val="00465D89"/>
    <w:rsid w:val="00482D3C"/>
    <w:rsid w:val="004860A7"/>
    <w:rsid w:val="004B1829"/>
    <w:rsid w:val="004B42A9"/>
    <w:rsid w:val="004F3F9E"/>
    <w:rsid w:val="00535609"/>
    <w:rsid w:val="00553010"/>
    <w:rsid w:val="0057344E"/>
    <w:rsid w:val="005A58F7"/>
    <w:rsid w:val="005C2F13"/>
    <w:rsid w:val="005F1FE3"/>
    <w:rsid w:val="0061449F"/>
    <w:rsid w:val="0061656F"/>
    <w:rsid w:val="00624455"/>
    <w:rsid w:val="006A1A2A"/>
    <w:rsid w:val="006A1FA4"/>
    <w:rsid w:val="006B4AFF"/>
    <w:rsid w:val="006D29D7"/>
    <w:rsid w:val="006D5423"/>
    <w:rsid w:val="006E6540"/>
    <w:rsid w:val="007A26A7"/>
    <w:rsid w:val="007D29E7"/>
    <w:rsid w:val="0084024D"/>
    <w:rsid w:val="00852C56"/>
    <w:rsid w:val="008C04C7"/>
    <w:rsid w:val="008D6411"/>
    <w:rsid w:val="00953514"/>
    <w:rsid w:val="00962E06"/>
    <w:rsid w:val="00975B50"/>
    <w:rsid w:val="00991A4F"/>
    <w:rsid w:val="009A1B3B"/>
    <w:rsid w:val="009E7A30"/>
    <w:rsid w:val="00A14B43"/>
    <w:rsid w:val="00A25ED1"/>
    <w:rsid w:val="00A2626B"/>
    <w:rsid w:val="00A52166"/>
    <w:rsid w:val="00A6405D"/>
    <w:rsid w:val="00A73FDA"/>
    <w:rsid w:val="00A74EE4"/>
    <w:rsid w:val="00A97528"/>
    <w:rsid w:val="00AB203F"/>
    <w:rsid w:val="00AD0694"/>
    <w:rsid w:val="00B60321"/>
    <w:rsid w:val="00B633D7"/>
    <w:rsid w:val="00B908EA"/>
    <w:rsid w:val="00B94F2A"/>
    <w:rsid w:val="00C04E50"/>
    <w:rsid w:val="00C05A60"/>
    <w:rsid w:val="00C345AD"/>
    <w:rsid w:val="00C951D0"/>
    <w:rsid w:val="00CD4053"/>
    <w:rsid w:val="00CD78FD"/>
    <w:rsid w:val="00CE2EF2"/>
    <w:rsid w:val="00CE6C06"/>
    <w:rsid w:val="00D2123B"/>
    <w:rsid w:val="00D338A6"/>
    <w:rsid w:val="00D349EE"/>
    <w:rsid w:val="00D432EE"/>
    <w:rsid w:val="00D43F1D"/>
    <w:rsid w:val="00D5778C"/>
    <w:rsid w:val="00D61B7A"/>
    <w:rsid w:val="00D81602"/>
    <w:rsid w:val="00DB71B0"/>
    <w:rsid w:val="00DE02B8"/>
    <w:rsid w:val="00DE06CD"/>
    <w:rsid w:val="00E40463"/>
    <w:rsid w:val="00E724C5"/>
    <w:rsid w:val="00EA19DD"/>
    <w:rsid w:val="00EA41AD"/>
    <w:rsid w:val="00EA437F"/>
    <w:rsid w:val="00EB4B37"/>
    <w:rsid w:val="00EB6915"/>
    <w:rsid w:val="00ED3CB9"/>
    <w:rsid w:val="00EF363B"/>
    <w:rsid w:val="00F21708"/>
    <w:rsid w:val="00F37927"/>
    <w:rsid w:val="00F409E8"/>
    <w:rsid w:val="00F60840"/>
    <w:rsid w:val="00F77BA2"/>
    <w:rsid w:val="00F86AB5"/>
    <w:rsid w:val="00FA2050"/>
    <w:rsid w:val="00FA5416"/>
    <w:rsid w:val="00FE3E4C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5688B"/>
  <w15:chartTrackingRefBased/>
  <w15:docId w15:val="{A075F12E-5B32-4C3D-8E78-91019DD6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1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1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spacing w:before="0" w:line="360" w:lineRule="auto"/>
      <w:jc w:val="center"/>
      <w:outlineLvl w:val="9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1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0">
    <w:name w:val="ГОСТ Заголовок 1"/>
    <w:basedOn w:val="1"/>
    <w:next w:val="a5"/>
    <w:link w:val="12"/>
    <w:qFormat/>
    <w:rsid w:val="00E40463"/>
    <w:pPr>
      <w:numPr>
        <w:numId w:val="11"/>
      </w:numPr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40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0">
    <w:name w:val="ГОСТ Заголовок 2"/>
    <w:basedOn w:val="2"/>
    <w:next w:val="a5"/>
    <w:link w:val="22"/>
    <w:qFormat/>
    <w:rsid w:val="00E40463"/>
    <w:pPr>
      <w:numPr>
        <w:numId w:val="12"/>
      </w:numPr>
      <w:spacing w:after="120"/>
      <w:ind w:right="0"/>
      <w:jc w:val="center"/>
    </w:pPr>
  </w:style>
  <w:style w:type="character" w:customStyle="1" w:styleId="12">
    <w:name w:val="ГОСТ Заголовок 1 Знак"/>
    <w:basedOn w:val="11"/>
    <w:link w:val="10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0">
    <w:name w:val="ГОСТ Заголовок 3"/>
    <w:basedOn w:val="3"/>
    <w:next w:val="a5"/>
    <w:link w:val="32"/>
    <w:qFormat/>
    <w:rsid w:val="00E40463"/>
    <w:pPr>
      <w:numPr>
        <w:numId w:val="7"/>
      </w:numPr>
      <w:spacing w:before="120" w:after="120"/>
      <w:jc w:val="center"/>
    </w:pPr>
  </w:style>
  <w:style w:type="character" w:customStyle="1" w:styleId="22">
    <w:name w:val="ГОСТ Заголовок 2 Знак"/>
    <w:basedOn w:val="21"/>
    <w:link w:val="20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1"/>
    <w:link w:val="30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before="240" w:after="240" w:line="360" w:lineRule="auto"/>
    </w:pPr>
    <w:rPr>
      <w:rFonts w:ascii="Times New Roman" w:hAnsi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D43F1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%20-%20&#1089;%20&#1091;&#1082;&#1072;&#1079;&#1072;&#1085;&#1080;&#1077;&#1084;%20&#1076;&#1083;&#1103;%20&#1048;&#1048;%20&#1072;&#1075;&#1077;&#1085;&#1090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 - с указанием для ИИ агента.dotm</Template>
  <TotalTime>5</TotalTime>
  <Pages>57</Pages>
  <Words>12910</Words>
  <Characters>73588</Characters>
  <Application>Microsoft Office Word</Application>
  <DocSecurity>0</DocSecurity>
  <Lines>613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Чайковский</dc:creator>
  <cp:keywords/>
  <dc:description/>
  <cp:lastModifiedBy>Александр Чайковский</cp:lastModifiedBy>
  <cp:revision>9</cp:revision>
  <dcterms:created xsi:type="dcterms:W3CDTF">2026-03-18T18:29:00Z</dcterms:created>
  <dcterms:modified xsi:type="dcterms:W3CDTF">2026-05-26T20:41:00Z</dcterms:modified>
</cp:coreProperties>
</file>